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C03A42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9497193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</w:t>
                </w:r>
                <w:r w:rsidR="00E8076A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m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C03A42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33" w:rsidRDefault="00E02733" w:rsidP="009A4EFC">
          <w:pPr>
            <w:pStyle w:val="CabealhodoSumrio"/>
            <w:jc w:val="center"/>
            <w:rPr>
              <w:rFonts w:asciiTheme="minorHAnsi" w:eastAsiaTheme="minorHAnsi" w:hAnsiTheme="minorHAnsi" w:cs="Times New Roman"/>
              <w:color w:val="auto"/>
              <w:kern w:val="24"/>
              <w:sz w:val="23"/>
              <w:szCs w:val="20"/>
              <w14:ligatures w14:val="standardContextual"/>
            </w:rPr>
          </w:pPr>
        </w:p>
        <w:p w:rsidR="005F01F4" w:rsidRDefault="005F01F4" w:rsidP="009A4EFC">
          <w:pPr>
            <w:pStyle w:val="CabealhodoSumrio"/>
            <w:jc w:val="center"/>
          </w:pPr>
          <w:r>
            <w:t>Sumário</w:t>
          </w:r>
        </w:p>
        <w:p w:rsidR="00D95588" w:rsidRDefault="005F01F4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5752930" w:history="1">
            <w:r w:rsidR="00D95588" w:rsidRPr="00527484">
              <w:rPr>
                <w:rStyle w:val="Hyperlink"/>
                <w:noProof/>
              </w:rPr>
              <w:t>Introdução</w:t>
            </w:r>
            <w:r w:rsidR="00D95588">
              <w:rPr>
                <w:noProof/>
                <w:webHidden/>
              </w:rPr>
              <w:tab/>
            </w:r>
            <w:r w:rsidR="00D95588">
              <w:rPr>
                <w:noProof/>
                <w:webHidden/>
              </w:rPr>
              <w:fldChar w:fldCharType="begin"/>
            </w:r>
            <w:r w:rsidR="00D95588">
              <w:rPr>
                <w:noProof/>
                <w:webHidden/>
              </w:rPr>
              <w:instrText xml:space="preserve"> PAGEREF _Toc465752930 \h </w:instrText>
            </w:r>
            <w:r w:rsidR="00D95588">
              <w:rPr>
                <w:noProof/>
                <w:webHidden/>
              </w:rPr>
            </w:r>
            <w:r w:rsidR="00D95588">
              <w:rPr>
                <w:noProof/>
                <w:webHidden/>
              </w:rPr>
              <w:fldChar w:fldCharType="separate"/>
            </w:r>
            <w:r w:rsidR="00D95588">
              <w:rPr>
                <w:noProof/>
                <w:webHidden/>
              </w:rPr>
              <w:t>3</w:t>
            </w:r>
            <w:r w:rsidR="00D95588"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31" w:history="1">
            <w:r w:rsidRPr="00527484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5752932" w:history="1">
            <w:r w:rsidRPr="00527484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33" w:history="1">
            <w:r w:rsidRPr="00527484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35" w:history="1">
            <w:r w:rsidRPr="0052748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1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5752937" w:history="1">
            <w:r w:rsidRPr="00527484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38" w:history="1">
            <w:r w:rsidRPr="00527484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39" w:history="1">
            <w:r w:rsidRPr="00527484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0" w:history="1">
            <w:r w:rsidRPr="00527484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1" w:history="1">
            <w:r w:rsidRPr="00527484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2" w:history="1">
            <w:r w:rsidRPr="00527484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3" w:history="1">
            <w:r w:rsidRPr="00527484">
              <w:rPr>
                <w:rStyle w:val="Hyperlink"/>
                <w:noProof/>
              </w:rPr>
              <w:t>Adicionar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4" w:history="1">
            <w:r w:rsidRPr="00527484">
              <w:rPr>
                <w:rStyle w:val="Hyperlink"/>
                <w:noProof/>
              </w:rPr>
              <w:t>Excluir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2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5" w:history="1">
            <w:r w:rsidRPr="00527484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6" w:history="1">
            <w:r w:rsidRPr="00527484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49" w:history="1">
            <w:r w:rsidRPr="00527484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>
          <w:pPr>
            <w:pStyle w:val="Sumrio3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5752952" w:history="1">
            <w:r w:rsidRPr="00527484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88" w:rsidRDefault="00D95588" w:rsidP="00D95588">
          <w:pPr>
            <w:pStyle w:val="Sumrio1"/>
            <w:rPr>
              <w:b w:val="0"/>
              <w:bCs/>
              <w:sz w:val="32"/>
              <w:szCs w:val="32"/>
            </w:rPr>
          </w:pPr>
          <w:hyperlink w:anchor="_Toc465752953" w:history="1">
            <w:r w:rsidRPr="00527484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_Toc465752953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r w:rsidR="005F01F4" w:rsidRPr="005F01F4">
            <w:rPr>
              <w:b w:val="0"/>
              <w:bCs/>
              <w:sz w:val="32"/>
              <w:szCs w:val="32"/>
            </w:rPr>
            <w:fldChar w:fldCharType="end"/>
          </w:r>
        </w:p>
        <w:p w:rsidR="005F01F4" w:rsidRPr="00D95588" w:rsidRDefault="00C03A42" w:rsidP="00D95588"/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5752930"/>
      <w:r>
        <w:lastRenderedPageBreak/>
        <w:t>Introdução</w:t>
      </w:r>
      <w:bookmarkEnd w:id="0"/>
    </w:p>
    <w:p w:rsidR="00FD007B" w:rsidRDefault="00850C75" w:rsidP="00850C75">
      <w:pPr>
        <w:tabs>
          <w:tab w:val="left" w:pos="7050"/>
        </w:tabs>
        <w:spacing w:after="1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é </w:t>
      </w:r>
      <w:r w:rsidR="0073189B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uma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</w:t>
      </w:r>
      <w:r w:rsidR="00045779">
        <w:rPr>
          <w:rFonts w:asciiTheme="majorHAnsi" w:hAnsiTheme="majorHAnsi" w:cs="Arial"/>
          <w:sz w:val="24"/>
          <w:szCs w:val="24"/>
          <w:shd w:val="clear" w:color="auto" w:fill="FFFFFF"/>
        </w:rPr>
        <w:t>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pessoa</w:t>
      </w:r>
      <w:r w:rsidR="00045779">
        <w:rPr>
          <w:rFonts w:asciiTheme="majorHAnsi" w:hAnsiTheme="majorHAnsi" w:cs="Arial"/>
          <w:sz w:val="24"/>
          <w:szCs w:val="24"/>
          <w:shd w:val="clear" w:color="auto" w:fill="FFFFFF"/>
        </w:rPr>
        <w:t>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>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5752931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73189B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instalá</w:t>
      </w:r>
      <w:r w:rsidR="001A02F9">
        <w:rPr>
          <w:sz w:val="24"/>
          <w:szCs w:val="24"/>
        </w:rPr>
        <w:t>-lo em seu computador pessoal. Você pode fazer o download do sistema He</w:t>
      </w:r>
      <w:r w:rsidR="001A02F9" w:rsidRPr="005579E7">
        <w:rPr>
          <w:sz w:val="24"/>
          <w:szCs w:val="24"/>
        </w:rPr>
        <w:t>lp</w:t>
      </w:r>
      <w:r w:rsidR="001A02F9"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="001A02F9"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 w:rsidR="001A02F9"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 xml:space="preserve">No seu perfil, você consegue um acesso rápido para o seu portfólio, onde poderá atualizar o material disponibilizado; para a pesquisa de usuários, onde é possível encontrar pessoas com os quais você tenha interesse em aprender </w:t>
      </w:r>
      <w:r w:rsidR="00290C65">
        <w:rPr>
          <w:sz w:val="24"/>
          <w:szCs w:val="24"/>
        </w:rPr>
        <w:t xml:space="preserve">ou ensinar </w:t>
      </w:r>
      <w:r>
        <w:rPr>
          <w:sz w:val="24"/>
          <w:szCs w:val="24"/>
        </w:rPr>
        <w:t>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5752932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</w:t>
      </w:r>
      <w:r w:rsidR="00A158C0">
        <w:rPr>
          <w:sz w:val="24"/>
          <w:szCs w:val="24"/>
        </w:rPr>
        <w:t>ntrar no sistema, na opção “</w:t>
      </w:r>
      <w:r w:rsidR="00045779">
        <w:rPr>
          <w:sz w:val="24"/>
          <w:szCs w:val="24"/>
        </w:rPr>
        <w:t>Logar</w:t>
      </w:r>
      <w:r>
        <w:rPr>
          <w:sz w:val="24"/>
          <w:szCs w:val="24"/>
        </w:rPr>
        <w:t>”.</w:t>
      </w:r>
    </w:p>
    <w:p w:rsidR="00BD07F7" w:rsidRDefault="00684DAF" w:rsidP="00FE0688">
      <w:pPr>
        <w:rPr>
          <w:sz w:val="24"/>
          <w:szCs w:val="24"/>
        </w:rPr>
      </w:pPr>
      <w:r w:rsidRPr="00684DAF">
        <w:rPr>
          <w:noProof/>
          <w:sz w:val="24"/>
          <w:szCs w:val="24"/>
        </w:rPr>
        <w:drawing>
          <wp:anchor distT="0" distB="0" distL="114300" distR="114300" simplePos="0" relativeHeight="251623424" behindDoc="0" locked="0" layoutInCell="1" allowOverlap="1" wp14:anchorId="1D8D5D07" wp14:editId="53368A97">
            <wp:simplePos x="0" y="0"/>
            <wp:positionH relativeFrom="column">
              <wp:posOffset>742950</wp:posOffset>
            </wp:positionH>
            <wp:positionV relativeFrom="paragraph">
              <wp:posOffset>5080</wp:posOffset>
            </wp:positionV>
            <wp:extent cx="4495800" cy="2060575"/>
            <wp:effectExtent l="0" t="0" r="0" b="0"/>
            <wp:wrapSquare wrapText="bothSides"/>
            <wp:docPr id="1" name="Imagem 1" descr="C:\Users\Breni\Downloads\Tela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eni\Downloads\Telas\Ma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411B74" w:rsidRDefault="00411B74" w:rsidP="00FE068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E6FB3C5" wp14:editId="4E508281">
                <wp:simplePos x="0" y="0"/>
                <wp:positionH relativeFrom="column">
                  <wp:posOffset>512445</wp:posOffset>
                </wp:positionH>
                <wp:positionV relativeFrom="paragraph">
                  <wp:posOffset>92075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1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6FB3C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0.35pt;margin-top:7.25pt;width:409.5pt;height:.0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1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1B74" w:rsidRDefault="00411B74" w:rsidP="00BB6E5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01AB651C" wp14:editId="27529946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5752933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684DAF" w:rsidP="008C3B55">
      <w:pPr>
        <w:rPr>
          <w:noProof/>
        </w:rPr>
      </w:pPr>
      <w:r w:rsidRPr="00684DAF">
        <w:rPr>
          <w:noProof/>
        </w:rPr>
        <w:drawing>
          <wp:anchor distT="0" distB="0" distL="114300" distR="114300" simplePos="0" relativeHeight="251627520" behindDoc="0" locked="0" layoutInCell="1" allowOverlap="1" wp14:anchorId="26CECB74" wp14:editId="665FF462">
            <wp:simplePos x="0" y="0"/>
            <wp:positionH relativeFrom="column">
              <wp:posOffset>1019175</wp:posOffset>
            </wp:positionH>
            <wp:positionV relativeFrom="paragraph">
              <wp:posOffset>12700</wp:posOffset>
            </wp:positionV>
            <wp:extent cx="4181475" cy="3187700"/>
            <wp:effectExtent l="0" t="0" r="9525" b="0"/>
            <wp:wrapSquare wrapText="bothSides"/>
            <wp:docPr id="10" name="Imagem 10" descr="C:\Users\Breni\Downloads\Telas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eni\Downloads\Telas\Cadastr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684DAF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A2F4C3D" wp14:editId="538C8492">
                <wp:simplePos x="0" y="0"/>
                <wp:positionH relativeFrom="column">
                  <wp:posOffset>2162175</wp:posOffset>
                </wp:positionH>
                <wp:positionV relativeFrom="paragraph">
                  <wp:posOffset>328930</wp:posOffset>
                </wp:positionV>
                <wp:extent cx="1838325" cy="200025"/>
                <wp:effectExtent l="0" t="0" r="9525" b="9525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4DAF" w:rsidRPr="00FF7105" w:rsidRDefault="00684DAF" w:rsidP="00684DA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2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D54F2B">
                              <w:t>–</w:t>
                            </w:r>
                            <w:r>
                              <w:t xml:space="preserve"> </w:t>
                            </w:r>
                            <w:r w:rsidR="00D54F2B">
                              <w:t xml:space="preserve">tela de </w:t>
                            </w:r>
                            <w: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4C3D" id="Caixa de Texto 12" o:spid="_x0000_s1027" type="#_x0000_t202" style="position:absolute;margin-left:170.25pt;margin-top:25.9pt;width:144.75pt;height:15.7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" stroked="f">
                <v:textbox inset="0,0,0,0">
                  <w:txbxContent>
                    <w:p w:rsidR="00684DAF" w:rsidRPr="00FF7105" w:rsidRDefault="00684DAF" w:rsidP="00684DAF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2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D54F2B">
                        <w:t>–</w:t>
                      </w:r>
                      <w:r>
                        <w:t xml:space="preserve"> </w:t>
                      </w:r>
                      <w:r w:rsidR="00D54F2B">
                        <w:t xml:space="preserve">tela de </w:t>
                      </w:r>
                      <w:r>
                        <w:t>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4E3183" w:rsidRDefault="00AF3A18" w:rsidP="008C3B55">
      <w:pPr>
        <w:rPr>
          <w:noProof/>
          <w:sz w:val="24"/>
          <w:szCs w:val="24"/>
        </w:rPr>
      </w:pPr>
      <w:r w:rsidRPr="00B540D3">
        <w:rPr>
          <w:noProof/>
          <w:sz w:val="24"/>
          <w:szCs w:val="24"/>
        </w:rPr>
        <w:t xml:space="preserve">Em relação aos dados pessoais, o nome do </w:t>
      </w:r>
      <w:r w:rsidR="00045779">
        <w:rPr>
          <w:noProof/>
          <w:sz w:val="24"/>
          <w:szCs w:val="24"/>
        </w:rPr>
        <w:t>usuário, assim como seu e-mail,</w:t>
      </w:r>
      <w:r w:rsidRPr="00B540D3">
        <w:rPr>
          <w:noProof/>
          <w:sz w:val="24"/>
          <w:szCs w:val="24"/>
        </w:rPr>
        <w:t xml:space="preserve"> senha</w:t>
      </w:r>
      <w:r w:rsidR="0073189B" w:rsidRPr="00B540D3">
        <w:rPr>
          <w:noProof/>
          <w:sz w:val="24"/>
          <w:szCs w:val="24"/>
        </w:rPr>
        <w:t>,</w:t>
      </w:r>
      <w:r w:rsidR="00045779">
        <w:rPr>
          <w:noProof/>
          <w:sz w:val="24"/>
          <w:szCs w:val="24"/>
        </w:rPr>
        <w:t xml:space="preserve"> data de nascimento e curriculum</w:t>
      </w:r>
      <w:r w:rsidRPr="00B540D3">
        <w:rPr>
          <w:noProof/>
          <w:sz w:val="24"/>
          <w:szCs w:val="24"/>
        </w:rPr>
        <w:t xml:space="preserve"> sã</w:t>
      </w:r>
      <w:r w:rsidR="00045779">
        <w:rPr>
          <w:noProof/>
          <w:sz w:val="24"/>
          <w:szCs w:val="24"/>
        </w:rPr>
        <w:t>o de preenchimento obrigatório. O telefone é opcional e todos os dados podem ser alterados posteriormente.</w:t>
      </w:r>
    </w:p>
    <w:p w:rsidR="004E3183" w:rsidRDefault="004E3183" w:rsidP="004E318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Uma parte muito importante no cadastro, é definir quais são os seus interesses no sistema. Para isso, o conhecimento vem separado em áreas de atuação e interesse. </w:t>
      </w:r>
    </w:p>
    <w:p w:rsidR="004E3183" w:rsidRDefault="004E3183" w:rsidP="008C3B5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 área de atuação representa o conhecimento que o usuário detêm, aquele que ele pode ensinar a outras pessoas e disponibilizar material referente em seu portfólio. Já a área de interesse mostra quais áreas o usuário está interessado em aprender, por quais conteúdos ele procura. O usuário precisa, necessáriamente, ter pelo menos uma área de atuação, ou uma área de interesse.</w:t>
      </w:r>
    </w:p>
    <w:p w:rsidR="004E3183" w:rsidRDefault="00045779" w:rsidP="008C3B5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Após preencher os dados, uma tela informará o usuário se o cadastro ocorreu com sucesso ou se algum dado obrigatório não foi preenchido corretamente.</w:t>
      </w:r>
    </w:p>
    <w:p w:rsidR="00045779" w:rsidRDefault="00045779" w:rsidP="008C3B55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C6A8A9" wp14:editId="70412A24">
                <wp:simplePos x="0" y="0"/>
                <wp:positionH relativeFrom="column">
                  <wp:posOffset>942975</wp:posOffset>
                </wp:positionH>
                <wp:positionV relativeFrom="paragraph">
                  <wp:posOffset>3069590</wp:posOffset>
                </wp:positionV>
                <wp:extent cx="4552950" cy="635"/>
                <wp:effectExtent l="0" t="0" r="0" b="1841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79" w:rsidRPr="005242E7" w:rsidRDefault="00045779" w:rsidP="004E318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3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AB3C0B">
                              <w:t>mensagen</w:t>
                            </w:r>
                            <w:r>
                              <w:t>s de erro de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6A8A9" id="Caixa de Texto 21" o:spid="_x0000_s1028" type="#_x0000_t202" style="position:absolute;margin-left:74.25pt;margin-top:241.7pt;width:358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" stroked="f">
                <v:textbox style="mso-fit-shape-to-text:t" inset="0,0,0,0">
                  <w:txbxContent>
                    <w:p w:rsidR="00045779" w:rsidRPr="005242E7" w:rsidRDefault="00045779" w:rsidP="004E3183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3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AB3C0B">
                        <w:t>mensagen</w:t>
                      </w:r>
                      <w:r>
                        <w:t>s de erro de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779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FAA39D" wp14:editId="40636D51">
            <wp:simplePos x="0" y="0"/>
            <wp:positionH relativeFrom="column">
              <wp:posOffset>942975</wp:posOffset>
            </wp:positionH>
            <wp:positionV relativeFrom="paragraph">
              <wp:posOffset>88265</wp:posOffset>
            </wp:positionV>
            <wp:extent cx="4552950" cy="2924175"/>
            <wp:effectExtent l="0" t="0" r="0" b="9525"/>
            <wp:wrapSquare wrapText="bothSides"/>
            <wp:docPr id="18" name="Imagem 18" descr="C:\Users\Breni\Downloads\Telas\Preencha ca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eni\Downloads\Telas\Preencha camp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779" w:rsidRDefault="00045779" w:rsidP="008C3B55">
      <w:pPr>
        <w:rPr>
          <w:noProof/>
          <w:sz w:val="24"/>
          <w:szCs w:val="24"/>
        </w:rPr>
      </w:pPr>
    </w:p>
    <w:p w:rsidR="00045779" w:rsidRPr="00B540D3" w:rsidRDefault="00045779" w:rsidP="008C3B55">
      <w:pPr>
        <w:rPr>
          <w:noProof/>
          <w:sz w:val="24"/>
          <w:szCs w:val="24"/>
        </w:rPr>
      </w:pPr>
    </w:p>
    <w:p w:rsidR="00AF3A18" w:rsidRDefault="00AF3A18" w:rsidP="00AF3A18">
      <w:pPr>
        <w:rPr>
          <w:noProof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302513" w:rsidRDefault="00302513" w:rsidP="00881A20">
      <w:pPr>
        <w:pStyle w:val="Estilo3"/>
        <w:outlineLvl w:val="2"/>
        <w:rPr>
          <w:sz w:val="44"/>
          <w:szCs w:val="44"/>
        </w:rPr>
      </w:pPr>
      <w:bookmarkStart w:id="4" w:name="_Toc465752186"/>
    </w:p>
    <w:p w:rsidR="00045779" w:rsidRDefault="004E3183" w:rsidP="00881A20">
      <w:pPr>
        <w:pStyle w:val="Estilo3"/>
        <w:outlineLvl w:val="2"/>
        <w:rPr>
          <w:sz w:val="44"/>
          <w:szCs w:val="44"/>
        </w:rPr>
      </w:pPr>
      <w:bookmarkStart w:id="5" w:name="_Toc465752934"/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1658781" wp14:editId="6F0C39DA">
                <wp:simplePos x="0" y="0"/>
                <wp:positionH relativeFrom="column">
                  <wp:posOffset>1857375</wp:posOffset>
                </wp:positionH>
                <wp:positionV relativeFrom="paragraph">
                  <wp:posOffset>1456055</wp:posOffset>
                </wp:positionV>
                <wp:extent cx="2514600" cy="635"/>
                <wp:effectExtent l="0" t="0" r="0" b="18415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3183" w:rsidRPr="00A641C9" w:rsidRDefault="004E3183" w:rsidP="004E318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4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 w:rsidR="00AB3C0B">
                              <w:t xml:space="preserve"> - mensagem</w:t>
                            </w:r>
                            <w:r>
                              <w:t xml:space="preserve"> de cadastro realizado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58781" id="Caixa de Texto 27" o:spid="_x0000_s1029" type="#_x0000_t202" style="position:absolute;margin-left:146.25pt;margin-top:114.65pt;width:198pt;height: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P/oNAIAAGw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" stroked="f">
                <v:textbox style="mso-fit-shape-to-text:t" inset="0,0,0,0">
                  <w:txbxContent>
                    <w:p w:rsidR="004E3183" w:rsidRPr="00A641C9" w:rsidRDefault="004E3183" w:rsidP="004E3183">
                      <w:pPr>
                        <w:pStyle w:val="Legenda"/>
                        <w:jc w:val="center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4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 w:rsidR="00AB3C0B">
                        <w:t xml:space="preserve"> - mensagem</w:t>
                      </w:r>
                      <w:r>
                        <w:t xml:space="preserve"> de cadastro realizado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3183">
        <w:rPr>
          <w:noProof/>
          <w:sz w:val="44"/>
          <w:szCs w:val="44"/>
        </w:rPr>
        <w:drawing>
          <wp:anchor distT="0" distB="0" distL="114300" distR="114300" simplePos="0" relativeHeight="251632640" behindDoc="0" locked="0" layoutInCell="1" allowOverlap="1" wp14:anchorId="43143FCE" wp14:editId="7AE092FB">
            <wp:simplePos x="0" y="0"/>
            <wp:positionH relativeFrom="column">
              <wp:posOffset>1857375</wp:posOffset>
            </wp:positionH>
            <wp:positionV relativeFrom="paragraph">
              <wp:posOffset>284480</wp:posOffset>
            </wp:positionV>
            <wp:extent cx="2514600" cy="1114425"/>
            <wp:effectExtent l="0" t="0" r="0" b="9525"/>
            <wp:wrapSquare wrapText="bothSides"/>
            <wp:docPr id="22" name="Imagem 22" descr="C:\Users\Breni\Downloads\Telas\Usuário Cada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eni\Downloads\Telas\Usuário Cadastr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bookmarkEnd w:id="5"/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045779" w:rsidRDefault="00045779" w:rsidP="00881A20">
      <w:pPr>
        <w:pStyle w:val="Estilo3"/>
        <w:outlineLvl w:val="2"/>
        <w:rPr>
          <w:sz w:val="44"/>
          <w:szCs w:val="44"/>
        </w:rPr>
      </w:pPr>
    </w:p>
    <w:p w:rsidR="004E3183" w:rsidRDefault="004E3183" w:rsidP="00881A20">
      <w:pPr>
        <w:pStyle w:val="Estilo3"/>
        <w:outlineLvl w:val="2"/>
        <w:rPr>
          <w:sz w:val="44"/>
          <w:szCs w:val="44"/>
        </w:rPr>
      </w:pPr>
    </w:p>
    <w:p w:rsidR="00BB6E51" w:rsidRDefault="00BB6E51" w:rsidP="00BB6E51">
      <w:pPr>
        <w:pStyle w:val="Estilo2"/>
        <w:outlineLvl w:val="1"/>
      </w:pPr>
      <w:bookmarkStart w:id="6" w:name="_Toc465752935"/>
      <w:r>
        <w:lastRenderedPageBreak/>
        <w:t>Login</w:t>
      </w:r>
      <w:bookmarkEnd w:id="6"/>
    </w:p>
    <w:p w:rsidR="007825F5" w:rsidRDefault="007825F5" w:rsidP="00755277">
      <w:pPr>
        <w:spacing w:after="0"/>
        <w:rPr>
          <w:sz w:val="24"/>
          <w:szCs w:val="24"/>
        </w:rPr>
      </w:pPr>
    </w:p>
    <w:p w:rsidR="00D54F2B" w:rsidRDefault="00755277" w:rsidP="00D5530F">
      <w:pPr>
        <w:rPr>
          <w:noProof/>
        </w:rPr>
      </w:pPr>
      <w:r>
        <w:rPr>
          <w:sz w:val="24"/>
          <w:szCs w:val="24"/>
        </w:rPr>
        <w:t>Conforme definido, o usuário acessará o sistema com o e-mail</w:t>
      </w:r>
      <w:r w:rsidR="00D54F2B">
        <w:rPr>
          <w:sz w:val="24"/>
          <w:szCs w:val="24"/>
        </w:rPr>
        <w:t xml:space="preserve"> e senha que foram cadastrados. Caso o e-mail ou a senha estejam incorretos, o sistema informará ao usuário.</w:t>
      </w:r>
    </w:p>
    <w:p w:rsidR="00140414" w:rsidRDefault="004E3183" w:rsidP="00D5530F">
      <w:pPr>
        <w:rPr>
          <w:noProof/>
        </w:rPr>
      </w:pPr>
      <w:r w:rsidRPr="004E3183">
        <w:rPr>
          <w:noProof/>
        </w:rPr>
        <w:drawing>
          <wp:inline distT="0" distB="0" distL="0" distR="0" wp14:anchorId="14739C86" wp14:editId="3248858A">
            <wp:extent cx="6227445" cy="2813276"/>
            <wp:effectExtent l="0" t="0" r="1905" b="6350"/>
            <wp:docPr id="34" name="Imagem 34" descr="C:\Users\Breni\Downloads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eni\Downloads\Telas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77" w:rsidRDefault="004E3183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337D634" wp14:editId="30213EEA">
                <wp:simplePos x="0" y="0"/>
                <wp:positionH relativeFrom="column">
                  <wp:posOffset>879475</wp:posOffset>
                </wp:positionH>
                <wp:positionV relativeFrom="paragraph">
                  <wp:posOffset>12065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5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D54F2B">
                              <w:t>–</w:t>
                            </w:r>
                            <w:r>
                              <w:t xml:space="preserve"> </w:t>
                            </w:r>
                            <w:r w:rsidR="00D54F2B">
                              <w:t xml:space="preserve">tela de </w:t>
                            </w: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D634" id="Caixa de texto 7" o:spid="_x0000_s1030" type="#_x0000_t202" style="position:absolute;margin-left:69.25pt;margin-top:.95pt;width:351.55pt;height:.05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5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D54F2B">
                        <w:t>–</w:t>
                      </w:r>
                      <w:r>
                        <w:t xml:space="preserve"> </w:t>
                      </w:r>
                      <w:r w:rsidR="00D54F2B">
                        <w:t xml:space="preserve">tela de </w:t>
                      </w:r>
                      <w:r>
                        <w:t>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5277" w:rsidRDefault="00755277" w:rsidP="00D5530F">
      <w:pPr>
        <w:rPr>
          <w:noProof/>
        </w:rPr>
      </w:pPr>
    </w:p>
    <w:p w:rsidR="00755277" w:rsidRDefault="00D54F2B" w:rsidP="00D5530F">
      <w:pPr>
        <w:rPr>
          <w:sz w:val="24"/>
          <w:szCs w:val="24"/>
        </w:rPr>
      </w:pPr>
      <w:r w:rsidRPr="00D54F2B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06776F6D" wp14:editId="2EFA68F6">
            <wp:simplePos x="0" y="0"/>
            <wp:positionH relativeFrom="column">
              <wp:posOffset>1876425</wp:posOffset>
            </wp:positionH>
            <wp:positionV relativeFrom="paragraph">
              <wp:posOffset>11430</wp:posOffset>
            </wp:positionV>
            <wp:extent cx="2514600" cy="1390650"/>
            <wp:effectExtent l="0" t="0" r="0" b="0"/>
            <wp:wrapSquare wrapText="bothSides"/>
            <wp:docPr id="53" name="Imagem 53" descr="C:\Users\Breni\Downloads\Telas\Acesso Ne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eni\Downloads\Telas\Acesso Negad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73189B" w:rsidRDefault="0073189B" w:rsidP="007825F5">
      <w:pPr>
        <w:pStyle w:val="Estilo1"/>
        <w:outlineLvl w:val="0"/>
      </w:pPr>
    </w:p>
    <w:p w:rsidR="00644632" w:rsidRDefault="00D54F2B" w:rsidP="007825F5">
      <w:pPr>
        <w:pStyle w:val="Estilo1"/>
        <w:outlineLvl w:val="0"/>
      </w:pPr>
      <w:bookmarkStart w:id="7" w:name="_Toc465752188"/>
      <w:bookmarkStart w:id="8" w:name="_Toc465752936"/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998054" wp14:editId="36DD03FD">
                <wp:simplePos x="0" y="0"/>
                <wp:positionH relativeFrom="column">
                  <wp:posOffset>1943100</wp:posOffset>
                </wp:positionH>
                <wp:positionV relativeFrom="paragraph">
                  <wp:posOffset>415290</wp:posOffset>
                </wp:positionV>
                <wp:extent cx="2514600" cy="635"/>
                <wp:effectExtent l="0" t="0" r="0" b="18415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4F2B" w:rsidRPr="00F67CE0" w:rsidRDefault="00D54F2B" w:rsidP="00D54F2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6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AB3C0B">
                              <w:t>mensagem</w:t>
                            </w:r>
                            <w:r>
                              <w:t xml:space="preserve"> de erro no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98054" id="Caixa de Texto 54" o:spid="_x0000_s1031" type="#_x0000_t202" style="position:absolute;margin-left:153pt;margin-top:32.7pt;width:198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" stroked="f">
                <v:textbox style="mso-fit-shape-to-text:t" inset="0,0,0,0">
                  <w:txbxContent>
                    <w:p w:rsidR="00D54F2B" w:rsidRPr="00F67CE0" w:rsidRDefault="00D54F2B" w:rsidP="00D54F2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6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AB3C0B">
                        <w:t>mensagem</w:t>
                      </w:r>
                      <w:r>
                        <w:t xml:space="preserve"> de erro no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7"/>
      <w:bookmarkEnd w:id="8"/>
    </w:p>
    <w:p w:rsidR="009E1544" w:rsidRDefault="009E1544" w:rsidP="007825F5">
      <w:pPr>
        <w:pStyle w:val="Estilo1"/>
        <w:outlineLvl w:val="0"/>
      </w:pPr>
    </w:p>
    <w:p w:rsidR="00D54F2B" w:rsidRDefault="00D54F2B" w:rsidP="007825F5">
      <w:pPr>
        <w:pStyle w:val="Estilo1"/>
        <w:outlineLvl w:val="0"/>
      </w:pPr>
    </w:p>
    <w:p w:rsidR="00D54F2B" w:rsidRDefault="00D54F2B" w:rsidP="007825F5">
      <w:pPr>
        <w:pStyle w:val="Estilo1"/>
        <w:outlineLvl w:val="0"/>
      </w:pPr>
    </w:p>
    <w:p w:rsidR="00302513" w:rsidRDefault="00302513" w:rsidP="007825F5">
      <w:pPr>
        <w:pStyle w:val="Estilo1"/>
        <w:outlineLvl w:val="0"/>
      </w:pPr>
    </w:p>
    <w:p w:rsidR="00302513" w:rsidRDefault="00302513" w:rsidP="007825F5">
      <w:pPr>
        <w:pStyle w:val="Estilo1"/>
        <w:outlineLvl w:val="0"/>
      </w:pPr>
    </w:p>
    <w:p w:rsidR="007825F5" w:rsidRDefault="007825F5" w:rsidP="007825F5">
      <w:pPr>
        <w:pStyle w:val="Estilo1"/>
        <w:outlineLvl w:val="0"/>
      </w:pPr>
      <w:bookmarkStart w:id="9" w:name="_Toc465752937"/>
      <w:r>
        <w:lastRenderedPageBreak/>
        <w:t>Perfil</w:t>
      </w:r>
      <w:bookmarkEnd w:id="9"/>
    </w:p>
    <w:p w:rsidR="00302513" w:rsidRDefault="00302513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login,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02513" w:rsidRDefault="00302513" w:rsidP="008138D1">
      <w:pPr>
        <w:rPr>
          <w:sz w:val="24"/>
          <w:szCs w:val="24"/>
        </w:rPr>
      </w:pPr>
    </w:p>
    <w:p w:rsidR="00355581" w:rsidRDefault="00D54F2B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7EEC2D9" wp14:editId="7DB5D2AC">
                <wp:simplePos x="0" y="0"/>
                <wp:positionH relativeFrom="column">
                  <wp:posOffset>2162175</wp:posOffset>
                </wp:positionH>
                <wp:positionV relativeFrom="paragraph">
                  <wp:posOffset>3347720</wp:posOffset>
                </wp:positionV>
                <wp:extent cx="1762125" cy="161925"/>
                <wp:effectExtent l="0" t="0" r="9525" b="952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7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AB3C0B">
                              <w:t>–</w:t>
                            </w:r>
                            <w:r>
                              <w:t xml:space="preserve"> </w:t>
                            </w:r>
                            <w:r w:rsidR="00AB3C0B">
                              <w:t xml:space="preserve">tela </w:t>
                            </w:r>
                            <w:r>
                              <w:t>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C2D9" id="Caixa de texto 8" o:spid="_x0000_s1032" type="#_x0000_t202" style="position:absolute;margin-left:170.25pt;margin-top:263.6pt;width:138.75pt;height:12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" stroked="f">
                <v:textbox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7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AB3C0B">
                        <w:t>–</w:t>
                      </w:r>
                      <w:r>
                        <w:t xml:space="preserve"> </w:t>
                      </w:r>
                      <w:r w:rsidR="00AB3C0B">
                        <w:t xml:space="preserve">tela </w:t>
                      </w:r>
                      <w:r>
                        <w:t>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4F2B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601A81" wp14:editId="58E590D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6227445" cy="2956671"/>
            <wp:effectExtent l="0" t="0" r="1905" b="0"/>
            <wp:wrapSquare wrapText="bothSides"/>
            <wp:docPr id="55" name="Imagem 55" descr="C:\Users\Breni\Downloads\Telas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eni\Downloads\Telas\Perf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9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581" w:rsidRDefault="00355581" w:rsidP="008138D1">
      <w:pPr>
        <w:rPr>
          <w:noProof/>
        </w:rPr>
      </w:pPr>
    </w:p>
    <w:p w:rsidR="00302513" w:rsidRDefault="00302513" w:rsidP="008138D1">
      <w:pPr>
        <w:rPr>
          <w:noProof/>
        </w:rPr>
      </w:pPr>
    </w:p>
    <w:p w:rsidR="00BB766C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</w:t>
      </w:r>
      <w:r w:rsidR="0073189B">
        <w:rPr>
          <w:sz w:val="24"/>
          <w:szCs w:val="24"/>
        </w:rPr>
        <w:t xml:space="preserve"> próprio</w:t>
      </w:r>
      <w:r>
        <w:rPr>
          <w:sz w:val="24"/>
          <w:szCs w:val="24"/>
        </w:rPr>
        <w:t xml:space="preserve"> “Portfólio” para manipular o material que está sendo disponibilizado, visualizar e alterar suas “Configurações” no sistema, e um acesso direto ao suporte da empresa através de “Suporte”.</w:t>
      </w:r>
    </w:p>
    <w:p w:rsidR="00D54F2B" w:rsidRDefault="00D54F2B" w:rsidP="008138D1">
      <w:pPr>
        <w:rPr>
          <w:sz w:val="24"/>
          <w:szCs w:val="24"/>
        </w:rPr>
      </w:pPr>
    </w:p>
    <w:p w:rsidR="00302513" w:rsidRDefault="00302513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10" w:name="_Toc465752938"/>
      <w:r>
        <w:t>Pesquisar</w:t>
      </w:r>
      <w:bookmarkEnd w:id="10"/>
    </w:p>
    <w:p w:rsidR="005F01F4" w:rsidRDefault="005F01F4" w:rsidP="00140414">
      <w:pPr>
        <w:spacing w:after="0"/>
      </w:pPr>
    </w:p>
    <w:p w:rsidR="00140414" w:rsidRPr="00211CEA" w:rsidRDefault="00140414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 xml:space="preserve">É através da </w:t>
      </w:r>
      <w:r w:rsidR="00D54F2B">
        <w:rPr>
          <w:sz w:val="24"/>
          <w:szCs w:val="24"/>
        </w:rPr>
        <w:t xml:space="preserve">tela de </w:t>
      </w:r>
      <w:r w:rsidRPr="00211CEA">
        <w:rPr>
          <w:sz w:val="24"/>
          <w:szCs w:val="24"/>
        </w:rPr>
        <w:t xml:space="preserve">pesquisa que é possível encontrar os vários usuários que interagem com o sistema. </w:t>
      </w:r>
    </w:p>
    <w:p w:rsidR="00302513" w:rsidRDefault="00302513" w:rsidP="00140414">
      <w:pPr>
        <w:rPr>
          <w:sz w:val="24"/>
          <w:szCs w:val="24"/>
        </w:rPr>
      </w:pPr>
    </w:p>
    <w:p w:rsidR="00302513" w:rsidRDefault="00302513" w:rsidP="00140414">
      <w:pPr>
        <w:rPr>
          <w:sz w:val="24"/>
          <w:szCs w:val="24"/>
        </w:rPr>
      </w:pPr>
    </w:p>
    <w:p w:rsidR="00140414" w:rsidRPr="00211CEA" w:rsidRDefault="00E57EDE" w:rsidP="00140414">
      <w:pPr>
        <w:rPr>
          <w:sz w:val="24"/>
          <w:szCs w:val="24"/>
        </w:rPr>
      </w:pPr>
      <w:r w:rsidRPr="00E57ED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9F1867A" wp14:editId="41C0ED62">
            <wp:simplePos x="0" y="0"/>
            <wp:positionH relativeFrom="column">
              <wp:posOffset>371475</wp:posOffset>
            </wp:positionH>
            <wp:positionV relativeFrom="paragraph">
              <wp:posOffset>90805</wp:posOffset>
            </wp:positionV>
            <wp:extent cx="5473700" cy="2874645"/>
            <wp:effectExtent l="0" t="0" r="0" b="190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eni\Downloads\Telas\Pesqui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noProof/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411B74" w:rsidRPr="00211CEA" w:rsidRDefault="009E1544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15F9435" wp14:editId="6AC5734B">
                <wp:simplePos x="0" y="0"/>
                <wp:positionH relativeFrom="column">
                  <wp:posOffset>1076325</wp:posOffset>
                </wp:positionH>
                <wp:positionV relativeFrom="paragraph">
                  <wp:posOffset>435610</wp:posOffset>
                </wp:positionV>
                <wp:extent cx="40767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29FD" w:rsidRPr="00BC3CDF" w:rsidRDefault="004F29FD" w:rsidP="004F29F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>Figura</w:t>
                            </w:r>
                            <w:r w:rsidR="009E1544">
                              <w:t xml:space="preserve"> </w:t>
                            </w:r>
                            <w:fldSimple w:instr=" SEQ Figura \* ARABIC ">
                              <w:r w:rsidR="00B563F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="00AB3C0B">
                              <w:t>–</w:t>
                            </w:r>
                            <w:r>
                              <w:t xml:space="preserve"> </w:t>
                            </w:r>
                            <w:r w:rsidR="00AB3C0B">
                              <w:t xml:space="preserve">TELA </w:t>
                            </w:r>
                            <w:r>
                              <w:t>Pesquisar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9435" id="Caixa de texto 14" o:spid="_x0000_s1033" type="#_x0000_t202" style="position:absolute;margin-left:84.75pt;margin-top:34.3pt;width:321pt;height:.0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" stroked="f">
                <v:textbox style="mso-fit-shape-to-text:t" inset="0,0,0,0">
                  <w:txbxContent>
                    <w:p w:rsidR="004F29FD" w:rsidRPr="00BC3CDF" w:rsidRDefault="004F29FD" w:rsidP="004F29FD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>Figura</w:t>
                      </w:r>
                      <w:r w:rsidR="009E1544">
                        <w:t xml:space="preserve"> </w:t>
                      </w:r>
                      <w:fldSimple w:instr=" SEQ Figura \* ARABIC ">
                        <w:r w:rsidR="00B563F6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="00AB3C0B">
                        <w:t>–</w:t>
                      </w:r>
                      <w:r>
                        <w:t xml:space="preserve"> </w:t>
                      </w:r>
                      <w:r w:rsidR="00AB3C0B">
                        <w:t xml:space="preserve">TELA </w:t>
                      </w:r>
                      <w:r>
                        <w:t>Pesquisar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140414">
      <w:pPr>
        <w:rPr>
          <w:sz w:val="24"/>
          <w:szCs w:val="24"/>
        </w:rPr>
      </w:pPr>
    </w:p>
    <w:p w:rsidR="00302513" w:rsidRDefault="00302513" w:rsidP="00140414">
      <w:pPr>
        <w:rPr>
          <w:sz w:val="24"/>
          <w:szCs w:val="24"/>
        </w:rPr>
      </w:pPr>
    </w:p>
    <w:p w:rsidR="00017CA2" w:rsidRPr="00AB3C0B" w:rsidRDefault="004F29FD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>Nesta página você pode procurar por usuários</w:t>
      </w:r>
      <w:r w:rsidR="00017CA2" w:rsidRPr="00211CEA">
        <w:rPr>
          <w:sz w:val="24"/>
          <w:szCs w:val="24"/>
        </w:rPr>
        <w:t xml:space="preserve"> usando os filtros de pesquisa que o sistema disponibiliza.</w:t>
      </w:r>
    </w:p>
    <w:p w:rsidR="00AB3C0B" w:rsidRDefault="00AB3C0B" w:rsidP="00140414"/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1" w:name="_Toc465752939"/>
      <w:r w:rsidRPr="006F0118">
        <w:rPr>
          <w:sz w:val="44"/>
          <w:szCs w:val="44"/>
        </w:rPr>
        <w:t>Filtros</w:t>
      </w:r>
      <w:bookmarkEnd w:id="11"/>
    </w:p>
    <w:p w:rsidR="00A11101" w:rsidRDefault="00A11101" w:rsidP="00097FDA">
      <w:pPr>
        <w:spacing w:after="0"/>
        <w:rPr>
          <w:sz w:val="24"/>
          <w:szCs w:val="24"/>
        </w:rPr>
      </w:pPr>
    </w:p>
    <w:p w:rsidR="00097FDA" w:rsidRDefault="00D36FB0" w:rsidP="00017CA2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097FDA">
        <w:rPr>
          <w:sz w:val="24"/>
          <w:szCs w:val="24"/>
        </w:rPr>
        <w:t xml:space="preserve">ocê pode pesquisar outros usuários por filtros específicos, como a consulta </w:t>
      </w:r>
      <w:r w:rsidR="00B20CB5">
        <w:rPr>
          <w:sz w:val="24"/>
          <w:szCs w:val="24"/>
        </w:rPr>
        <w:t>por nome, ou optar por pesquisar tod</w:t>
      </w:r>
      <w:r w:rsidR="00097FDA">
        <w:rPr>
          <w:sz w:val="24"/>
          <w:szCs w:val="24"/>
        </w:rPr>
        <w:t>os</w:t>
      </w:r>
      <w:r w:rsidR="00B20CB5">
        <w:rPr>
          <w:sz w:val="24"/>
          <w:szCs w:val="24"/>
        </w:rPr>
        <w:t xml:space="preserve"> os</w:t>
      </w:r>
      <w:r w:rsidR="00097FDA">
        <w:rPr>
          <w:sz w:val="24"/>
          <w:szCs w:val="24"/>
        </w:rPr>
        <w:t xml:space="preserve"> usuários do sistema.</w:t>
      </w:r>
    </w:p>
    <w:p w:rsidR="00017CA2" w:rsidRDefault="00D54F2B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E4ED5F" wp14:editId="7073295B">
            <wp:extent cx="5762625" cy="457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A2" w:rsidRDefault="00D54F2B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D066BB7" wp14:editId="4A5F156F">
                <wp:simplePos x="0" y="0"/>
                <wp:positionH relativeFrom="column">
                  <wp:posOffset>1276350</wp:posOffset>
                </wp:positionH>
                <wp:positionV relativeFrom="paragraph">
                  <wp:posOffset>3810</wp:posOffset>
                </wp:positionV>
                <wp:extent cx="3366770" cy="63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302" w:rsidRPr="00A50302" w:rsidRDefault="00097FDA" w:rsidP="00A50302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63F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A50302">
                              <w:t xml:space="preserve"> - Filtrar todos os usuários ou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6BB7" id="Caixa de texto 17" o:spid="_x0000_s1034" type="#_x0000_t202" style="position:absolute;margin-left:100.5pt;margin-top:.3pt;width:265.1pt;height:.0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" stroked="f">
                <v:textbox style="mso-fit-shape-to-text:t" inset="0,0,0,0">
                  <w:txbxContent>
                    <w:p w:rsidR="00A50302" w:rsidRPr="00A50302" w:rsidRDefault="00097FDA" w:rsidP="00A50302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563F6">
                          <w:rPr>
                            <w:noProof/>
                          </w:rPr>
                          <w:t>9</w:t>
                        </w:r>
                      </w:fldSimple>
                      <w:r w:rsidR="00A50302">
                        <w:t xml:space="preserve"> - Filtrar todos os usuários ou por 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67C7" w:rsidRDefault="00CB67C7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50302" w:rsidRDefault="008E7A7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CC627E1" wp14:editId="18F4B370">
            <wp:simplePos x="0" y="0"/>
            <wp:positionH relativeFrom="column">
              <wp:posOffset>0</wp:posOffset>
            </wp:positionH>
            <wp:positionV relativeFrom="paragraph">
              <wp:posOffset>38870</wp:posOffset>
            </wp:positionV>
            <wp:extent cx="276225" cy="238125"/>
            <wp:effectExtent l="0" t="0" r="9525" b="9525"/>
            <wp:wrapSquare wrapText="bothSides"/>
            <wp:docPr id="31" name="Imagem 3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302">
        <w:rPr>
          <w:sz w:val="24"/>
          <w:szCs w:val="24"/>
        </w:rPr>
        <w:t>Caso a opção “Pesquisar todos os usuários” tenha sido selecionada, o sistema desativará todos os outros filtros que foram selecionados anteriormente.</w:t>
      </w:r>
    </w:p>
    <w:p w:rsidR="008E7A73" w:rsidRDefault="008E7A73" w:rsidP="008E7A73">
      <w:pPr>
        <w:spacing w:after="0"/>
        <w:rPr>
          <w:sz w:val="24"/>
          <w:szCs w:val="24"/>
        </w:rPr>
      </w:pPr>
    </w:p>
    <w:p w:rsidR="00017CA2" w:rsidRDefault="00BE56B1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É possível também filtrar a busca por usuários de acordo com a sua área de atuação e/ou interesse. </w:t>
      </w: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73189B" w:rsidRDefault="00E57EDE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949B36" wp14:editId="26136A6B">
            <wp:extent cx="5791200" cy="200354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13" w:rsidRDefault="00302513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1E651D4" wp14:editId="0BDE0C62">
                <wp:simplePos x="0" y="0"/>
                <wp:positionH relativeFrom="column">
                  <wp:posOffset>895350</wp:posOffset>
                </wp:positionH>
                <wp:positionV relativeFrom="paragraph">
                  <wp:posOffset>9525</wp:posOffset>
                </wp:positionV>
                <wp:extent cx="3629025" cy="123825"/>
                <wp:effectExtent l="0" t="0" r="9525" b="9525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6D4" w:rsidRPr="006429A4" w:rsidRDefault="000946D4" w:rsidP="000946D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563F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Filtrar por áreas de atuação e/ou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51D4" id="Caixa de texto 19" o:spid="_x0000_s1035" type="#_x0000_t202" style="position:absolute;margin-left:70.5pt;margin-top:.75pt;width:285.75pt;height:9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" stroked="f">
                <v:textbox inset="0,0,0,0">
                  <w:txbxContent>
                    <w:p w:rsidR="000946D4" w:rsidRPr="006429A4" w:rsidRDefault="000946D4" w:rsidP="000946D4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563F6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Filtrar por áreas de atuação e/ou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3C0B" w:rsidRDefault="00AB3C0B" w:rsidP="00017CA2">
      <w:pPr>
        <w:rPr>
          <w:sz w:val="24"/>
          <w:szCs w:val="24"/>
        </w:rPr>
      </w:pPr>
    </w:p>
    <w:p w:rsidR="0040015D" w:rsidRDefault="0040015D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8E7A73" w:rsidRDefault="00EA08F6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08DC153" wp14:editId="393E700F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Caso selecione itens das duas áreas, tanto a de atuação quanto a de interesse para fazer a pesquisa, o sistema tentará encontrar um usuário que atenda as especificações estabelecidas no filtro.</w:t>
      </w:r>
    </w:p>
    <w:p w:rsidR="00AB3C0B" w:rsidRDefault="008675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Após realizada a pesquisa, </w:t>
      </w:r>
      <w:r w:rsidR="00C806CB">
        <w:rPr>
          <w:sz w:val="24"/>
          <w:szCs w:val="24"/>
        </w:rPr>
        <w:t xml:space="preserve">os usuários cujas áreas de atuação ou interesse corresponderem às áreas pesquisadas aparecerão listados (como na figura </w:t>
      </w:r>
      <w:r w:rsidR="00AB3C0B">
        <w:rPr>
          <w:sz w:val="24"/>
          <w:szCs w:val="24"/>
        </w:rPr>
        <w:t>12</w:t>
      </w:r>
      <w:r w:rsidR="00C806CB">
        <w:rPr>
          <w:sz w:val="24"/>
          <w:szCs w:val="24"/>
        </w:rPr>
        <w:t>)</w:t>
      </w:r>
      <w:r w:rsidR="00BF25DC">
        <w:rPr>
          <w:sz w:val="24"/>
          <w:szCs w:val="24"/>
        </w:rPr>
        <w:t>, onde será possível acessar o perfil dos mesmos.</w:t>
      </w:r>
    </w:p>
    <w:p w:rsidR="00AB3C0B" w:rsidRDefault="00AB3C0B" w:rsidP="00017CA2">
      <w:pPr>
        <w:rPr>
          <w:sz w:val="24"/>
          <w:szCs w:val="24"/>
        </w:rPr>
      </w:pPr>
      <w:r>
        <w:rPr>
          <w:sz w:val="24"/>
          <w:szCs w:val="24"/>
        </w:rPr>
        <w:t>Caso não haja nenhum usuário cujas áreas ou nome correspondam à busca, uma mensagem será exibida informando que nenhum resultado foi encontrado.</w:t>
      </w:r>
    </w:p>
    <w:p w:rsidR="00302513" w:rsidRDefault="00302513" w:rsidP="00017CA2">
      <w:pPr>
        <w:rPr>
          <w:sz w:val="24"/>
          <w:szCs w:val="24"/>
        </w:rPr>
      </w:pPr>
    </w:p>
    <w:p w:rsidR="00302513" w:rsidRDefault="00302513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 w:rsidRPr="00AB3C0B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B5DC04C" wp14:editId="46A6FD13">
            <wp:simplePos x="0" y="0"/>
            <wp:positionH relativeFrom="column">
              <wp:posOffset>1647825</wp:posOffset>
            </wp:positionH>
            <wp:positionV relativeFrom="paragraph">
              <wp:posOffset>132715</wp:posOffset>
            </wp:positionV>
            <wp:extent cx="2514600" cy="1114425"/>
            <wp:effectExtent l="0" t="0" r="0" b="9525"/>
            <wp:wrapSquare wrapText="bothSides"/>
            <wp:docPr id="65" name="Imagem 65" descr="C:\Users\Breni\Downloads\Telas\Nenhum Resul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eni\Downloads\Telas\Nenhum Resultad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479719" wp14:editId="487C61B7">
                <wp:simplePos x="0" y="0"/>
                <wp:positionH relativeFrom="column">
                  <wp:posOffset>1857375</wp:posOffset>
                </wp:positionH>
                <wp:positionV relativeFrom="paragraph">
                  <wp:posOffset>191135</wp:posOffset>
                </wp:positionV>
                <wp:extent cx="2514600" cy="635"/>
                <wp:effectExtent l="0" t="0" r="0" b="18415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C0B" w:rsidRPr="007E7F74" w:rsidRDefault="00AB3C0B" w:rsidP="00AB3C0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11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mensagem sem 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79719" id="Caixa de Texto 66" o:spid="_x0000_s1036" type="#_x0000_t202" style="position:absolute;margin-left:146.25pt;margin-top:15.05pt;width:19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" stroked="f">
                <v:textbox style="mso-fit-shape-to-text:t" inset="0,0,0,0">
                  <w:txbxContent>
                    <w:p w:rsidR="00AB3C0B" w:rsidRPr="007E7F74" w:rsidRDefault="00AB3C0B" w:rsidP="00AB3C0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11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– mensagem sem resultado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BD75D5" wp14:editId="0D5E49BE">
                <wp:simplePos x="0" y="0"/>
                <wp:positionH relativeFrom="column">
                  <wp:posOffset>0</wp:posOffset>
                </wp:positionH>
                <wp:positionV relativeFrom="paragraph">
                  <wp:posOffset>3414395</wp:posOffset>
                </wp:positionV>
                <wp:extent cx="6227445" cy="635"/>
                <wp:effectExtent l="0" t="0" r="1905" b="18415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3C0B" w:rsidRPr="00091332" w:rsidRDefault="00AB3C0B" w:rsidP="00AB3C0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12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resultado da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D75D5" id="Caixa de Texto 67" o:spid="_x0000_s1037" type="#_x0000_t202" style="position:absolute;margin-left:0;margin-top:268.85pt;width:490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" stroked="f">
                <v:textbox style="mso-fit-shape-to-text:t" inset="0,0,0,0">
                  <w:txbxContent>
                    <w:p w:rsidR="00AB3C0B" w:rsidRPr="00091332" w:rsidRDefault="00AB3C0B" w:rsidP="00AB3C0B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12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- tela resultado da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498A">
        <w:rPr>
          <w:noProof/>
        </w:rPr>
        <w:drawing>
          <wp:anchor distT="0" distB="0" distL="114300" distR="114300" simplePos="0" relativeHeight="251674624" behindDoc="0" locked="0" layoutInCell="1" allowOverlap="1" wp14:anchorId="753FBDEF" wp14:editId="296677B5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6227445" cy="2969378"/>
            <wp:effectExtent l="0" t="0" r="1905" b="2540"/>
            <wp:wrapSquare wrapText="bothSides"/>
            <wp:docPr id="63" name="Imagem 63" descr="C:\Users\Breni\Downloads\Telas\Resultado 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eni\Downloads\Telas\Resultado Pesquis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9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159" w:rsidRDefault="00876159" w:rsidP="004A2C7C">
      <w:pPr>
        <w:pStyle w:val="Estilo3"/>
        <w:outlineLvl w:val="2"/>
        <w:rPr>
          <w:sz w:val="44"/>
          <w:szCs w:val="4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2" w:name="_Toc465752940"/>
      <w:r w:rsidRPr="006F0118">
        <w:rPr>
          <w:sz w:val="44"/>
          <w:szCs w:val="44"/>
        </w:rPr>
        <w:t>Perfil dos amigos</w:t>
      </w:r>
      <w:bookmarkEnd w:id="12"/>
    </w:p>
    <w:p w:rsidR="004A2C7C" w:rsidRDefault="004A2C7C" w:rsidP="00CB67C7">
      <w:pPr>
        <w:spacing w:after="0"/>
        <w:rPr>
          <w:sz w:val="24"/>
          <w:szCs w:val="24"/>
        </w:rPr>
      </w:pPr>
    </w:p>
    <w:p w:rsidR="004B5A2F" w:rsidRDefault="00C95DA8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Ao clicar em um dos usuários, você será direcionado par</w:t>
      </w:r>
      <w:r w:rsidR="00C152DA" w:rsidRPr="004B5A2F">
        <w:rPr>
          <w:sz w:val="24"/>
          <w:szCs w:val="24"/>
        </w:rPr>
        <w:t>a o perfil dele, onde ver</w:t>
      </w:r>
      <w:r w:rsidR="009D28FF" w:rsidRPr="004B5A2F">
        <w:rPr>
          <w:sz w:val="24"/>
          <w:szCs w:val="24"/>
        </w:rPr>
        <w:t>á algumas informações pessoais e meios para contatar esse usuário.</w:t>
      </w:r>
      <w:r w:rsidR="004B5A2F">
        <w:rPr>
          <w:sz w:val="24"/>
          <w:szCs w:val="24"/>
        </w:rPr>
        <w:t xml:space="preserve"> </w:t>
      </w:r>
    </w:p>
    <w:p w:rsidR="00BF25DC" w:rsidRDefault="009D28FF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Logo abaixo, é poss</w:t>
      </w:r>
      <w:r w:rsidR="00444C7F" w:rsidRPr="004B5A2F">
        <w:rPr>
          <w:sz w:val="24"/>
          <w:szCs w:val="24"/>
        </w:rPr>
        <w:t>ível consultar o port</w:t>
      </w:r>
      <w:r w:rsidRPr="004B5A2F">
        <w:rPr>
          <w:sz w:val="24"/>
          <w:szCs w:val="24"/>
        </w:rPr>
        <w:t>f</w:t>
      </w:r>
      <w:r w:rsidR="00444C7F" w:rsidRPr="004B5A2F">
        <w:rPr>
          <w:sz w:val="24"/>
          <w:szCs w:val="24"/>
        </w:rPr>
        <w:t>ólio que o usuário disponibilizou.</w:t>
      </w:r>
    </w:p>
    <w:p w:rsidR="00AB3C0B" w:rsidRDefault="00302513" w:rsidP="004B5A2F">
      <w:pPr>
        <w:rPr>
          <w:sz w:val="24"/>
          <w:szCs w:val="24"/>
        </w:rPr>
      </w:pPr>
      <w:r w:rsidRPr="00AB3C0B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B0B1439" wp14:editId="5313B4C2">
            <wp:simplePos x="0" y="0"/>
            <wp:positionH relativeFrom="column">
              <wp:posOffset>352425</wp:posOffset>
            </wp:positionH>
            <wp:positionV relativeFrom="paragraph">
              <wp:posOffset>7620</wp:posOffset>
            </wp:positionV>
            <wp:extent cx="5552440" cy="3152775"/>
            <wp:effectExtent l="0" t="0" r="0" b="9525"/>
            <wp:wrapSquare wrapText="bothSides"/>
            <wp:docPr id="64" name="Imagem 64" descr="C:\Users\Breni\Downloads\Telas\Pessoa 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eni\Downloads\Telas\Pessoa Pesquis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noProof/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AB3C0B" w:rsidP="00017CA2">
      <w:pPr>
        <w:rPr>
          <w:sz w:val="24"/>
          <w:szCs w:val="24"/>
        </w:rPr>
      </w:pPr>
    </w:p>
    <w:p w:rsidR="00AB3C0B" w:rsidRDefault="00302513" w:rsidP="00017CA2">
      <w:pPr>
        <w:rPr>
          <w:sz w:val="24"/>
          <w:szCs w:val="24"/>
        </w:rPr>
      </w:pPr>
      <w:r w:rsidRPr="00CB67C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60A5F74" wp14:editId="46FCAAF9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417195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A8" w:rsidRPr="00EE56FF" w:rsidRDefault="00C95DA8" w:rsidP="00C95D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13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</w:t>
                            </w:r>
                            <w:r w:rsidR="00876159">
                              <w:t xml:space="preserve"> tela</w:t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</w:rPr>
                              <w:t xml:space="preserve">do </w:t>
                            </w:r>
                            <w:r w:rsidR="00E1398A">
                              <w:rPr>
                                <w:noProof/>
                              </w:rPr>
                              <w:t>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A5F74" id="Caixa de Texto 33" o:spid="_x0000_s1038" type="#_x0000_t202" style="position:absolute;margin-left:76.95pt;margin-top:.35pt;width:328.5pt;height:.05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" stroked="f">
                <v:textbox style="mso-fit-shape-to-text:t" inset="0,0,0,0">
                  <w:txbxContent>
                    <w:p w:rsidR="00C95DA8" w:rsidRPr="00EE56FF" w:rsidRDefault="00C95DA8" w:rsidP="00C95DA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13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="00876159">
                        <w:t xml:space="preserve"> tela</w:t>
                      </w:r>
                      <w:r>
                        <w:t xml:space="preserve"> Perfil </w:t>
                      </w:r>
                      <w:r>
                        <w:rPr>
                          <w:noProof/>
                        </w:rPr>
                        <w:t xml:space="preserve">do </w:t>
                      </w:r>
                      <w:r w:rsidR="00E1398A">
                        <w:rPr>
                          <w:noProof/>
                        </w:rPr>
                        <w:t>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3C0B" w:rsidRDefault="00AB3C0B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3" w:name="_Toc465752941"/>
      <w:r w:rsidRPr="006F0118">
        <w:rPr>
          <w:sz w:val="44"/>
          <w:szCs w:val="44"/>
        </w:rPr>
        <w:t>Portfólio dos amigos</w:t>
      </w:r>
      <w:bookmarkEnd w:id="13"/>
    </w:p>
    <w:p w:rsidR="00BF25DC" w:rsidRDefault="00BF25DC" w:rsidP="00C001ED">
      <w:pPr>
        <w:spacing w:after="0"/>
        <w:rPr>
          <w:sz w:val="24"/>
          <w:szCs w:val="24"/>
        </w:rPr>
      </w:pPr>
    </w:p>
    <w:p w:rsidR="004B5A2F" w:rsidRDefault="004B5A2F" w:rsidP="00017CA2">
      <w:pPr>
        <w:rPr>
          <w:sz w:val="24"/>
          <w:szCs w:val="24"/>
        </w:rPr>
      </w:pPr>
      <w:r>
        <w:rPr>
          <w:sz w:val="24"/>
          <w:szCs w:val="24"/>
        </w:rPr>
        <w:t>O Portfólio do usuário que você está acessando é composto basicamente por arquivos.</w:t>
      </w:r>
      <w:r w:rsidR="00C001ED">
        <w:rPr>
          <w:sz w:val="24"/>
          <w:szCs w:val="24"/>
        </w:rPr>
        <w:t xml:space="preserve"> </w:t>
      </w:r>
      <w:r w:rsidR="00A45B2C">
        <w:rPr>
          <w:sz w:val="24"/>
          <w:szCs w:val="24"/>
        </w:rPr>
        <w:t>Você poderá visualizar quais arquivos foram disponibilizados e realizar o download.</w:t>
      </w:r>
    </w:p>
    <w:p w:rsidR="00C001ED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37F762" wp14:editId="0C1A5E25">
            <wp:simplePos x="0" y="0"/>
            <wp:positionH relativeFrom="column">
              <wp:posOffset>600075</wp:posOffset>
            </wp:positionH>
            <wp:positionV relativeFrom="paragraph">
              <wp:posOffset>97790</wp:posOffset>
            </wp:positionV>
            <wp:extent cx="5019040" cy="1266825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" t="46248" r="33407" b="24485"/>
                    <a:stretch/>
                  </pic:blipFill>
                  <pic:spPr bwMode="auto">
                    <a:xfrm>
                      <a:off x="0" y="0"/>
                      <a:ext cx="501904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sz w:val="24"/>
          <w:szCs w:val="24"/>
        </w:rPr>
      </w:pPr>
    </w:p>
    <w:p w:rsidR="00BF25DC" w:rsidRDefault="00BF25DC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493453" w:rsidRDefault="0040015D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A685D" wp14:editId="40A29718">
                <wp:simplePos x="0" y="0"/>
                <wp:positionH relativeFrom="column">
                  <wp:posOffset>600075</wp:posOffset>
                </wp:positionH>
                <wp:positionV relativeFrom="paragraph">
                  <wp:posOffset>65405</wp:posOffset>
                </wp:positionV>
                <wp:extent cx="501904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1ED" w:rsidRPr="00A87F2D" w:rsidRDefault="00C001ED" w:rsidP="00C001E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C03A42">
                              <w:fldChar w:fldCharType="begin"/>
                            </w:r>
                            <w:r w:rsidR="00C03A42">
                              <w:instrText xml:space="preserve"> SEQ Figura \* ARABIC </w:instrText>
                            </w:r>
                            <w:r w:rsidR="00C03A42">
                              <w:fldChar w:fldCharType="separate"/>
                            </w:r>
                            <w:r w:rsidR="00B563F6">
                              <w:rPr>
                                <w:noProof/>
                              </w:rPr>
                              <w:t>14</w:t>
                            </w:r>
                            <w:r w:rsidR="00C03A4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302513">
                              <w:t>–</w:t>
                            </w:r>
                            <w:r>
                              <w:t xml:space="preserve"> </w:t>
                            </w:r>
                            <w:r w:rsidR="00302513">
                              <w:t xml:space="preserve">tela </w:t>
                            </w:r>
                            <w:r>
                              <w:t>Portfólio do 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A685D" id="Caixa de texto 44" o:spid="_x0000_s1039" type="#_x0000_t202" style="position:absolute;margin-left:47.25pt;margin-top:5.15pt;width:39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" stroked="f">
                <v:textbox style="mso-fit-shape-to-text:t" inset="0,0,0,0">
                  <w:txbxContent>
                    <w:p w:rsidR="00C001ED" w:rsidRPr="00A87F2D" w:rsidRDefault="00C001ED" w:rsidP="00C001E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C03A42">
                        <w:fldChar w:fldCharType="begin"/>
                      </w:r>
                      <w:r w:rsidR="00C03A42">
                        <w:instrText xml:space="preserve"> SEQ Figura \* ARABIC </w:instrText>
                      </w:r>
                      <w:r w:rsidR="00C03A42">
                        <w:fldChar w:fldCharType="separate"/>
                      </w:r>
                      <w:r w:rsidR="00B563F6">
                        <w:rPr>
                          <w:noProof/>
                        </w:rPr>
                        <w:t>14</w:t>
                      </w:r>
                      <w:r w:rsidR="00C03A4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302513">
                        <w:t>–</w:t>
                      </w:r>
                      <w:r>
                        <w:t xml:space="preserve"> </w:t>
                      </w:r>
                      <w:r w:rsidR="00302513">
                        <w:t xml:space="preserve">tela </w:t>
                      </w:r>
                      <w:r>
                        <w:t>Portfólio do 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1E4D" w:rsidRDefault="00C31E4D" w:rsidP="00C31E4D">
      <w:pPr>
        <w:pStyle w:val="Estilo2"/>
        <w:outlineLvl w:val="1"/>
      </w:pPr>
      <w:bookmarkStart w:id="14" w:name="_Toc465752942"/>
      <w:r>
        <w:t>Portfólio</w:t>
      </w:r>
      <w:bookmarkEnd w:id="14"/>
    </w:p>
    <w:p w:rsidR="008E7419" w:rsidRDefault="008E7419" w:rsidP="00493453">
      <w:pPr>
        <w:spacing w:after="0"/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>Nesta seção do sistema, você poderá gerenciar os arquivos que você disponibilizará, conforme a Figura 12.</w:t>
      </w: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Ao acessar a página, será possível ver todos os arquivos que já foram adicionados ao </w:t>
      </w:r>
      <w:r w:rsidR="00F3015E">
        <w:rPr>
          <w:sz w:val="24"/>
          <w:szCs w:val="24"/>
        </w:rPr>
        <w:t>sistema e estão disponíveis. A</w:t>
      </w:r>
      <w:r>
        <w:rPr>
          <w:sz w:val="24"/>
          <w:szCs w:val="24"/>
        </w:rPr>
        <w:t xml:space="preserve"> partir dela, você poderá incluir novos arquivos ou remover algum arquivo existente.</w:t>
      </w:r>
    </w:p>
    <w:p w:rsidR="00DD0419" w:rsidRDefault="00876159" w:rsidP="00017CA2">
      <w:pPr>
        <w:rPr>
          <w:noProof/>
        </w:rPr>
      </w:pPr>
      <w:r w:rsidRPr="00876159">
        <w:rPr>
          <w:noProof/>
        </w:rPr>
        <w:drawing>
          <wp:inline distT="0" distB="0" distL="0" distR="0" wp14:anchorId="388B4F5B" wp14:editId="53703584">
            <wp:extent cx="5810250" cy="2740205"/>
            <wp:effectExtent l="0" t="0" r="0" b="3175"/>
            <wp:docPr id="68" name="Imagem 68" descr="C:\Users\Breni\Downloads\Telas\Portfó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eni\Downloads\Telas\Portfól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32" cy="27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419" w:rsidRDefault="0087615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2C1F288" wp14:editId="3581FC43">
                <wp:simplePos x="0" y="0"/>
                <wp:positionH relativeFrom="column">
                  <wp:posOffset>714375</wp:posOffset>
                </wp:positionH>
                <wp:positionV relativeFrom="paragraph">
                  <wp:posOffset>4445</wp:posOffset>
                </wp:positionV>
                <wp:extent cx="4143375" cy="635"/>
                <wp:effectExtent l="0" t="0" r="952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3453" w:rsidRPr="00493453" w:rsidRDefault="00AE431A" w:rsidP="00493453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31E4D">
                              <w:t>1</w:t>
                            </w:r>
                            <w:r w:rsidR="00876159">
                              <w:t>5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–</w:t>
                            </w:r>
                            <w:r w:rsidR="00876159">
                              <w:t xml:space="preserve"> tela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Portfólio</w:t>
                            </w:r>
                            <w:r w:rsidR="00DD041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1F288" id="Caixa de Texto 35" o:spid="_x0000_s1040" type="#_x0000_t202" style="position:absolute;margin-left:56.25pt;margin-top:.35pt;width:326.25pt;height:.0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" stroked="f">
                <v:textbox style="mso-fit-shape-to-text:t" inset="0,0,0,0">
                  <w:txbxContent>
                    <w:p w:rsidR="00493453" w:rsidRPr="00493453" w:rsidRDefault="00AE431A" w:rsidP="00493453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31E4D">
                        <w:t>1</w:t>
                      </w:r>
                      <w:r w:rsidR="00876159">
                        <w:t>5</w:t>
                      </w:r>
                      <w:r w:rsidR="002D313A">
                        <w:t xml:space="preserve"> </w:t>
                      </w:r>
                      <w:r w:rsidR="00493453">
                        <w:t>–</w:t>
                      </w:r>
                      <w:r w:rsidR="00876159">
                        <w:t xml:space="preserve"> tela</w:t>
                      </w:r>
                      <w:r w:rsidR="002D313A">
                        <w:t xml:space="preserve"> </w:t>
                      </w:r>
                      <w:r w:rsidR="00493453">
                        <w:t>Portfólio</w:t>
                      </w:r>
                      <w:r w:rsidR="00DD0419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6159" w:rsidRDefault="00876159" w:rsidP="00F34BBD">
      <w:pPr>
        <w:pStyle w:val="Estilo3"/>
        <w:outlineLvl w:val="2"/>
        <w:rPr>
          <w:color w:val="auto"/>
          <w:sz w:val="24"/>
          <w:szCs w:val="24"/>
        </w:rPr>
      </w:pPr>
    </w:p>
    <w:p w:rsidR="00876159" w:rsidRDefault="00876159" w:rsidP="00F34BBD">
      <w:pPr>
        <w:pStyle w:val="Estilo3"/>
        <w:outlineLvl w:val="2"/>
        <w:rPr>
          <w:color w:val="auto"/>
          <w:sz w:val="24"/>
          <w:szCs w:val="24"/>
        </w:rPr>
      </w:pPr>
    </w:p>
    <w:p w:rsidR="00F34BBD" w:rsidRPr="006F0118" w:rsidRDefault="00F34BBD" w:rsidP="00F34BBD">
      <w:pPr>
        <w:pStyle w:val="Estilo3"/>
        <w:outlineLvl w:val="2"/>
        <w:rPr>
          <w:sz w:val="44"/>
          <w:szCs w:val="44"/>
        </w:rPr>
      </w:pPr>
      <w:bookmarkStart w:id="15" w:name="_Toc465752943"/>
      <w:r>
        <w:rPr>
          <w:sz w:val="44"/>
          <w:szCs w:val="44"/>
        </w:rPr>
        <w:t>Adicionar arquivos</w:t>
      </w:r>
      <w:bookmarkEnd w:id="15"/>
    </w:p>
    <w:p w:rsidR="00126DA1" w:rsidRPr="00DD0419" w:rsidRDefault="00126DA1" w:rsidP="00DD0419">
      <w:pPr>
        <w:spacing w:after="0"/>
        <w:rPr>
          <w:sz w:val="24"/>
          <w:szCs w:val="24"/>
        </w:rPr>
      </w:pPr>
    </w:p>
    <w:p w:rsidR="00876159" w:rsidRPr="00876159" w:rsidRDefault="00DD0419" w:rsidP="00876159">
      <w:pPr>
        <w:rPr>
          <w:sz w:val="24"/>
          <w:szCs w:val="24"/>
        </w:rPr>
      </w:pPr>
      <w:r w:rsidRPr="00DD0419">
        <w:rPr>
          <w:sz w:val="24"/>
          <w:szCs w:val="24"/>
        </w:rPr>
        <w:t>Para adicionar novos arquivos ao seu portfólio, após ter selecionado a opção “Adicionar arquivo”</w:t>
      </w:r>
      <w:r>
        <w:rPr>
          <w:sz w:val="24"/>
          <w:szCs w:val="24"/>
        </w:rPr>
        <w:t>, você poderá escolher um arquivo de seu computador para fazer o upload para o sistema. O arquivo só será integrado ao portfólio após clicar em “Adicionar”.</w:t>
      </w:r>
    </w:p>
    <w:p w:rsidR="00876159" w:rsidRDefault="00876159" w:rsidP="00876159">
      <w:pPr>
        <w:pStyle w:val="Estilo3"/>
        <w:outlineLvl w:val="2"/>
        <w:rPr>
          <w:sz w:val="44"/>
          <w:szCs w:val="44"/>
        </w:rPr>
      </w:pPr>
    </w:p>
    <w:p w:rsidR="00876159" w:rsidRDefault="00F34BBD" w:rsidP="00876159">
      <w:pPr>
        <w:pStyle w:val="Estilo3"/>
        <w:outlineLvl w:val="2"/>
        <w:rPr>
          <w:sz w:val="44"/>
          <w:szCs w:val="44"/>
        </w:rPr>
      </w:pPr>
      <w:bookmarkStart w:id="16" w:name="_Toc465752944"/>
      <w:r>
        <w:rPr>
          <w:sz w:val="44"/>
          <w:szCs w:val="44"/>
        </w:rPr>
        <w:t>Excluir arquiv</w:t>
      </w:r>
      <w:r w:rsidRPr="006F0118">
        <w:rPr>
          <w:sz w:val="44"/>
          <w:szCs w:val="44"/>
        </w:rPr>
        <w:t>os</w:t>
      </w:r>
      <w:bookmarkEnd w:id="16"/>
    </w:p>
    <w:p w:rsidR="00876159" w:rsidRPr="00302513" w:rsidRDefault="00876159" w:rsidP="00876159">
      <w:pPr>
        <w:pStyle w:val="Estilo3"/>
        <w:outlineLvl w:val="2"/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>Para excluir arquivos do seu portfólio, basta escolher a op</w:t>
      </w:r>
      <w:r w:rsidR="0092109D">
        <w:rPr>
          <w:sz w:val="24"/>
          <w:szCs w:val="24"/>
        </w:rPr>
        <w:t>ção “Excluir arquivo” (Figura 14</w:t>
      </w:r>
      <w:r w:rsidRPr="00DD0419">
        <w:rPr>
          <w:sz w:val="24"/>
          <w:szCs w:val="24"/>
        </w:rPr>
        <w:t>) e selecionar o arquivo que deseja excluir.</w:t>
      </w:r>
    </w:p>
    <w:p w:rsidR="00F34BBD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 xml:space="preserve">Assim como </w:t>
      </w:r>
      <w:r>
        <w:rPr>
          <w:sz w:val="24"/>
          <w:szCs w:val="24"/>
        </w:rPr>
        <w:t>para adicionar arquivos, para que a exclusão seja efetivada, é preciso clicar em “Excluir”.</w:t>
      </w:r>
    </w:p>
    <w:p w:rsidR="00302513" w:rsidRDefault="00302513" w:rsidP="00F34BBD">
      <w:pPr>
        <w:rPr>
          <w:sz w:val="24"/>
          <w:szCs w:val="24"/>
        </w:rPr>
      </w:pPr>
    </w:p>
    <w:p w:rsidR="00302513" w:rsidRPr="00DD0419" w:rsidRDefault="00302513" w:rsidP="00F34BBD">
      <w:pPr>
        <w:rPr>
          <w:sz w:val="24"/>
          <w:szCs w:val="24"/>
        </w:rPr>
      </w:pPr>
      <w:r w:rsidRPr="00876159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6B75A4C" wp14:editId="53100C25">
            <wp:simplePos x="0" y="0"/>
            <wp:positionH relativeFrom="column">
              <wp:posOffset>609600</wp:posOffset>
            </wp:positionH>
            <wp:positionV relativeFrom="paragraph">
              <wp:posOffset>229235</wp:posOffset>
            </wp:positionV>
            <wp:extent cx="5000625" cy="2346325"/>
            <wp:effectExtent l="0" t="0" r="9525" b="0"/>
            <wp:wrapSquare wrapText="bothSides"/>
            <wp:docPr id="69" name="Imagem 69" descr="C:\Users\Breni\Downloads\Telas\Excluir Portfó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eni\Downloads\Telas\Excluir Portfól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15D" w:rsidRDefault="0040015D" w:rsidP="00F34BBD">
      <w:pPr>
        <w:rPr>
          <w:noProof/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Default="00F34BBD" w:rsidP="00F34BBD">
      <w:pPr>
        <w:rPr>
          <w:sz w:val="24"/>
          <w:szCs w:val="24"/>
        </w:rPr>
      </w:pPr>
    </w:p>
    <w:p w:rsidR="00DD0419" w:rsidRDefault="00DD0419" w:rsidP="00F34BBD">
      <w:pPr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</w:p>
    <w:p w:rsidR="00DD0419" w:rsidRDefault="0087615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ECEEB" wp14:editId="3244E14B">
                <wp:simplePos x="0" y="0"/>
                <wp:positionH relativeFrom="column">
                  <wp:posOffset>1609725</wp:posOffset>
                </wp:positionH>
                <wp:positionV relativeFrom="paragraph">
                  <wp:posOffset>329565</wp:posOffset>
                </wp:positionV>
                <wp:extent cx="3000375" cy="152400"/>
                <wp:effectExtent l="0" t="0" r="9525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419" w:rsidRPr="00D65DC0" w:rsidRDefault="00876159" w:rsidP="00DD041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16</w:t>
                            </w:r>
                            <w:r w:rsidR="00DD0419">
                              <w:t xml:space="preserve"> -</w:t>
                            </w:r>
                            <w:r>
                              <w:t xml:space="preserve"> tela</w:t>
                            </w:r>
                            <w:r w:rsidR="00DD0419">
                              <w:t xml:space="preserve"> Excluir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ECEEB" id="Caixa de texto 47" o:spid="_x0000_s1041" type="#_x0000_t202" style="position:absolute;margin-left:126.75pt;margin-top:25.95pt;width:236.2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" stroked="f">
                <v:textbox inset="0,0,0,0">
                  <w:txbxContent>
                    <w:p w:rsidR="00DD0419" w:rsidRPr="00D65DC0" w:rsidRDefault="00876159" w:rsidP="00DD041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16</w:t>
                      </w:r>
                      <w:r w:rsidR="00DD0419">
                        <w:t xml:space="preserve"> -</w:t>
                      </w:r>
                      <w:r>
                        <w:t xml:space="preserve"> tela</w:t>
                      </w:r>
                      <w:r w:rsidR="00DD0419">
                        <w:t xml:space="preserve"> Excluir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542E1B">
      <w:pPr>
        <w:pStyle w:val="Estilo2"/>
        <w:outlineLvl w:val="1"/>
      </w:pPr>
    </w:p>
    <w:p w:rsidR="00302513" w:rsidRDefault="00302513" w:rsidP="00542E1B">
      <w:pPr>
        <w:pStyle w:val="Estilo2"/>
        <w:outlineLvl w:val="1"/>
      </w:pPr>
    </w:p>
    <w:p w:rsidR="00542E1B" w:rsidRDefault="00542E1B" w:rsidP="00542E1B">
      <w:pPr>
        <w:pStyle w:val="Estilo2"/>
        <w:outlineLvl w:val="1"/>
      </w:pPr>
      <w:bookmarkStart w:id="17" w:name="_Toc465752945"/>
      <w:r>
        <w:t>Configurações</w:t>
      </w:r>
      <w:bookmarkEnd w:id="17"/>
    </w:p>
    <w:p w:rsidR="00542E1B" w:rsidRDefault="00542E1B" w:rsidP="00B47BE1">
      <w:pPr>
        <w:spacing w:after="0"/>
        <w:rPr>
          <w:sz w:val="24"/>
          <w:szCs w:val="24"/>
        </w:rPr>
      </w:pPr>
    </w:p>
    <w:p w:rsidR="008E7419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No menu de configuraç</w:t>
      </w:r>
      <w:r w:rsidR="00C810DC">
        <w:rPr>
          <w:sz w:val="24"/>
          <w:szCs w:val="24"/>
        </w:rPr>
        <w:t>ões há três opções correspondentes a informações que podem ser alteradas</w:t>
      </w:r>
      <w:r>
        <w:rPr>
          <w:sz w:val="24"/>
          <w:szCs w:val="24"/>
        </w:rPr>
        <w:t>.</w:t>
      </w:r>
      <w:r w:rsidR="00F04F55">
        <w:rPr>
          <w:sz w:val="24"/>
          <w:szCs w:val="24"/>
        </w:rPr>
        <w:t xml:space="preserve"> </w:t>
      </w:r>
      <w:r w:rsidR="00C810DC">
        <w:rPr>
          <w:sz w:val="24"/>
          <w:szCs w:val="24"/>
        </w:rPr>
        <w:t xml:space="preserve">Essas opções são: </w:t>
      </w:r>
      <w:r w:rsidR="00B17779">
        <w:rPr>
          <w:sz w:val="24"/>
          <w:szCs w:val="24"/>
        </w:rPr>
        <w:t>“Dados Pessoais”, “Áreas de atuação” e “Áreas de interesse”. Selecione a opção desejada.</w:t>
      </w:r>
    </w:p>
    <w:p w:rsidR="0040015D" w:rsidRDefault="0040015D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302513" w:rsidRDefault="00302513" w:rsidP="00B47BE1">
      <w:pPr>
        <w:rPr>
          <w:noProof/>
        </w:rPr>
      </w:pPr>
    </w:p>
    <w:p w:rsidR="00B47BE1" w:rsidRDefault="00047472" w:rsidP="00B47BE1">
      <w:pPr>
        <w:rPr>
          <w:sz w:val="24"/>
          <w:szCs w:val="24"/>
        </w:rPr>
      </w:pPr>
      <w:r w:rsidRPr="00047472">
        <w:rPr>
          <w:noProof/>
          <w:sz w:val="24"/>
          <w:szCs w:val="24"/>
        </w:rPr>
        <w:drawing>
          <wp:inline distT="0" distB="0" distL="0" distR="0" wp14:anchorId="1783BE82" wp14:editId="343046E9">
            <wp:extent cx="5922398" cy="2823925"/>
            <wp:effectExtent l="0" t="0" r="2540" b="0"/>
            <wp:docPr id="70" name="Imagem 70" descr="C:\Users\Breni\Downloads\Telas\Configur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reni\Downloads\Telas\Configuraçõ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45" cy="28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E1" w:rsidRDefault="00C47489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B1D2FA3" wp14:editId="69B955A2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2657475" cy="133350"/>
                <wp:effectExtent l="0" t="0" r="9525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35F09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7472">
                              <w:t>17</w:t>
                            </w:r>
                            <w:r>
                              <w:t xml:space="preserve"> -</w:t>
                            </w:r>
                            <w:r w:rsidR="00047472">
                              <w:t xml:space="preserve"> tela</w:t>
                            </w:r>
                            <w:r>
                              <w:t xml:space="preserve">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2FA3" id="Caixa de Texto 38" o:spid="_x0000_s1042" type="#_x0000_t202" style="position:absolute;margin-left:130.5pt;margin-top:.5pt;width:209.25pt;height:10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" stroked="f">
                <v:textbox inset="0,0,0,0">
                  <w:txbxContent>
                    <w:p w:rsidR="00AE431A" w:rsidRPr="00135F09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7472">
                        <w:t>17</w:t>
                      </w:r>
                      <w:r>
                        <w:t xml:space="preserve"> -</w:t>
                      </w:r>
                      <w:r w:rsidR="00047472">
                        <w:t xml:space="preserve"> tela</w:t>
                      </w:r>
                      <w:r>
                        <w:t xml:space="preserve"> Configurações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4632" w:rsidRPr="00DD0419" w:rsidRDefault="00DE4AC9" w:rsidP="00DE4AC9">
      <w:pPr>
        <w:pStyle w:val="Estilo3"/>
        <w:outlineLvl w:val="2"/>
        <w:rPr>
          <w:sz w:val="44"/>
          <w:szCs w:val="44"/>
        </w:rPr>
      </w:pPr>
      <w:bookmarkStart w:id="18" w:name="_Toc465752946"/>
      <w:r>
        <w:rPr>
          <w:sz w:val="44"/>
          <w:szCs w:val="44"/>
        </w:rPr>
        <w:t>Dados pessoais</w:t>
      </w:r>
      <w:bookmarkEnd w:id="18"/>
    </w:p>
    <w:p w:rsidR="00542E1B" w:rsidRDefault="00542E1B" w:rsidP="00542E1B">
      <w:pPr>
        <w:pStyle w:val="Estilo3"/>
        <w:rPr>
          <w:sz w:val="24"/>
          <w:szCs w:val="24"/>
        </w:rPr>
      </w:pPr>
    </w:p>
    <w:p w:rsidR="00B47BE1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Ao selecionar a opção “Dados Pessoais”, você acessará uma tela onde</w:t>
      </w:r>
      <w:r w:rsidR="00666F87">
        <w:rPr>
          <w:sz w:val="24"/>
          <w:szCs w:val="24"/>
        </w:rPr>
        <w:t xml:space="preserve"> poderá alterar seus dados pessoais. Após a alteração, clique em “Salvar” para que seus dados sejam atualizados. </w:t>
      </w:r>
    </w:p>
    <w:p w:rsidR="00FA4CAA" w:rsidRDefault="00666F87" w:rsidP="00017CA2">
      <w:pPr>
        <w:rPr>
          <w:sz w:val="24"/>
          <w:szCs w:val="24"/>
        </w:rPr>
      </w:pPr>
      <w:r>
        <w:rPr>
          <w:sz w:val="24"/>
          <w:szCs w:val="24"/>
        </w:rPr>
        <w:t>Caso não deseje alterar nada, voc</w:t>
      </w:r>
      <w:r w:rsidR="00542E1B">
        <w:rPr>
          <w:sz w:val="24"/>
          <w:szCs w:val="24"/>
        </w:rPr>
        <w:t>ê pode voltar</w:t>
      </w:r>
      <w:r>
        <w:rPr>
          <w:sz w:val="24"/>
          <w:szCs w:val="24"/>
        </w:rPr>
        <w:t xml:space="preserve"> à tela de configurações</w:t>
      </w:r>
      <w:r w:rsidR="00542E1B">
        <w:rPr>
          <w:sz w:val="24"/>
          <w:szCs w:val="24"/>
        </w:rPr>
        <w:t xml:space="preserve"> utilizando o botão de retorno</w:t>
      </w:r>
      <w:r>
        <w:rPr>
          <w:sz w:val="24"/>
          <w:szCs w:val="24"/>
        </w:rPr>
        <w:t>.</w:t>
      </w:r>
    </w:p>
    <w:p w:rsidR="00302513" w:rsidRDefault="00302513" w:rsidP="00017CA2">
      <w:pPr>
        <w:rPr>
          <w:sz w:val="24"/>
          <w:szCs w:val="24"/>
        </w:rPr>
      </w:pPr>
    </w:p>
    <w:p w:rsidR="00047472" w:rsidRDefault="00047472" w:rsidP="00017CA2">
      <w:pPr>
        <w:rPr>
          <w:sz w:val="24"/>
          <w:szCs w:val="24"/>
        </w:rPr>
      </w:pPr>
      <w:r w:rsidRPr="00047472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6170464" wp14:editId="3C103051">
            <wp:simplePos x="0" y="0"/>
            <wp:positionH relativeFrom="column">
              <wp:posOffset>485775</wp:posOffset>
            </wp:positionH>
            <wp:positionV relativeFrom="paragraph">
              <wp:posOffset>22225</wp:posOffset>
            </wp:positionV>
            <wp:extent cx="5257800" cy="2442845"/>
            <wp:effectExtent l="0" t="0" r="0" b="0"/>
            <wp:wrapSquare wrapText="bothSides"/>
            <wp:docPr id="71" name="Imagem 71" descr="C:\Users\Breni\Downloads\Telas\Dados 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eni\Downloads\Telas\Dados Pessoai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472" w:rsidRDefault="00047472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B47BE1" w:rsidRDefault="00C47489" w:rsidP="00542E1B">
      <w:pPr>
        <w:pStyle w:val="Estilo3"/>
        <w:outlineLvl w:val="2"/>
        <w:rPr>
          <w:color w:val="auto"/>
          <w:sz w:val="24"/>
          <w:szCs w:val="24"/>
        </w:rPr>
      </w:pPr>
      <w:bookmarkStart w:id="19" w:name="_Toc461524565"/>
      <w:bookmarkStart w:id="20" w:name="_Toc465752199"/>
      <w:bookmarkStart w:id="21" w:name="_Toc465752947"/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41A71E9" wp14:editId="1590D35C">
                <wp:simplePos x="0" y="0"/>
                <wp:positionH relativeFrom="column">
                  <wp:posOffset>1914525</wp:posOffset>
                </wp:positionH>
                <wp:positionV relativeFrom="paragraph">
                  <wp:posOffset>210185</wp:posOffset>
                </wp:positionV>
                <wp:extent cx="2257425" cy="114300"/>
                <wp:effectExtent l="0" t="0" r="9525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956A6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047472">
                              <w:t>18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 w:rsidR="00047472">
                              <w:t xml:space="preserve"> tela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Atualizar </w:t>
                            </w:r>
                            <w: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71E9" id="Caixa de Texto 39" o:spid="_x0000_s1043" type="#_x0000_t202" style="position:absolute;margin-left:150.75pt;margin-top:16.55pt;width:177.75pt;height: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" stroked="f">
                <v:textbox inset="0,0,0,0">
                  <w:txbxContent>
                    <w:p w:rsidR="00AE431A" w:rsidRPr="00956A6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047472">
                        <w:t>18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 w:rsidR="00047472">
                        <w:t xml:space="preserve"> tela</w:t>
                      </w:r>
                      <w:r>
                        <w:t xml:space="preserve"> </w:t>
                      </w:r>
                      <w:r w:rsidR="00B47BE1">
                        <w:t xml:space="preserve">Atualizar </w:t>
                      </w:r>
                      <w:r>
                        <w:t>Dados pessoais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9"/>
      <w:bookmarkEnd w:id="20"/>
      <w:bookmarkEnd w:id="21"/>
    </w:p>
    <w:p w:rsidR="00B563F6" w:rsidRDefault="00B563F6" w:rsidP="00B563F6">
      <w:pPr>
        <w:rPr>
          <w:sz w:val="24"/>
          <w:szCs w:val="24"/>
        </w:rPr>
      </w:pP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uma mensagem será exibida informando que as informações foram atualizadas com sucesso.</w:t>
      </w:r>
    </w:p>
    <w:p w:rsidR="00302513" w:rsidRDefault="00302513" w:rsidP="00B563F6">
      <w:pPr>
        <w:rPr>
          <w:sz w:val="24"/>
          <w:szCs w:val="24"/>
        </w:rPr>
      </w:pPr>
      <w:bookmarkStart w:id="22" w:name="_Toc465752200"/>
      <w:r w:rsidRPr="00B563F6">
        <w:rPr>
          <w:noProof/>
          <w:sz w:val="44"/>
          <w:szCs w:val="44"/>
        </w:rPr>
        <w:lastRenderedPageBreak/>
        <w:drawing>
          <wp:anchor distT="0" distB="0" distL="114300" distR="114300" simplePos="0" relativeHeight="251695104" behindDoc="0" locked="0" layoutInCell="1" allowOverlap="1" wp14:anchorId="7009307C" wp14:editId="2B95EA80">
            <wp:simplePos x="0" y="0"/>
            <wp:positionH relativeFrom="column">
              <wp:posOffset>1552575</wp:posOffset>
            </wp:positionH>
            <wp:positionV relativeFrom="paragraph">
              <wp:posOffset>13970</wp:posOffset>
            </wp:positionV>
            <wp:extent cx="2743200" cy="1390650"/>
            <wp:effectExtent l="0" t="0" r="0" b="0"/>
            <wp:wrapSquare wrapText="bothSides"/>
            <wp:docPr id="75" name="Imagem 75" descr="C:\Users\Breni\Downloads\Telas\Atualização sucess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eni\Downloads\Telas\Atualização sucessfu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:rsidR="00302513" w:rsidRDefault="00302513" w:rsidP="00B563F6">
      <w:pPr>
        <w:rPr>
          <w:sz w:val="24"/>
          <w:szCs w:val="24"/>
        </w:rPr>
      </w:pP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302513" w:rsidP="00542E1B">
      <w:pPr>
        <w:pStyle w:val="Estilo3"/>
        <w:outlineLvl w:val="2"/>
        <w:rPr>
          <w:sz w:val="44"/>
          <w:szCs w:val="44"/>
        </w:rPr>
      </w:pPr>
      <w:bookmarkStart w:id="23" w:name="_Toc465752201"/>
      <w:bookmarkStart w:id="24" w:name="_Toc465752948"/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52083E" wp14:editId="331300E6">
                <wp:simplePos x="0" y="0"/>
                <wp:positionH relativeFrom="column">
                  <wp:posOffset>1666875</wp:posOffset>
                </wp:positionH>
                <wp:positionV relativeFrom="paragraph">
                  <wp:posOffset>67310</wp:posOffset>
                </wp:positionV>
                <wp:extent cx="2743200" cy="635"/>
                <wp:effectExtent l="0" t="0" r="0" b="18415"/>
                <wp:wrapSquare wrapText="bothSides"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6D1D4D" w:rsidRDefault="00B563F6" w:rsidP="00B563F6">
                            <w:pPr>
                              <w:pStyle w:val="Legenda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>Figura 19 - mensagem dados pessoais atualizados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2083E" id="Caixa de Texto 76" o:spid="_x0000_s1044" type="#_x0000_t202" style="position:absolute;margin-left:131.25pt;margin-top:5.3pt;width:3in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" stroked="f">
                <v:textbox style="mso-fit-shape-to-text:t" inset="0,0,0,0">
                  <w:txbxContent>
                    <w:p w:rsidR="00B563F6" w:rsidRPr="006D1D4D" w:rsidRDefault="00B563F6" w:rsidP="00B563F6">
                      <w:pPr>
                        <w:pStyle w:val="Legenda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>Figura 19 - mensagem dados pessoais atualizados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3"/>
      <w:bookmarkEnd w:id="24"/>
    </w:p>
    <w:p w:rsidR="00302513" w:rsidRDefault="00302513" w:rsidP="00542E1B">
      <w:pPr>
        <w:pStyle w:val="Estilo3"/>
        <w:outlineLvl w:val="2"/>
        <w:rPr>
          <w:sz w:val="44"/>
          <w:szCs w:val="4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25" w:name="_Toc465752949"/>
      <w:r w:rsidRPr="006F0118">
        <w:rPr>
          <w:sz w:val="44"/>
          <w:szCs w:val="44"/>
        </w:rPr>
        <w:t>Áreas de atuação</w:t>
      </w:r>
      <w:bookmarkEnd w:id="25"/>
    </w:p>
    <w:p w:rsidR="00666F87" w:rsidRDefault="00666F87" w:rsidP="00B47BE1">
      <w:pPr>
        <w:spacing w:after="0"/>
        <w:rPr>
          <w:sz w:val="24"/>
          <w:szCs w:val="24"/>
        </w:rPr>
      </w:pPr>
    </w:p>
    <w:p w:rsidR="00E92E69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Nesta tela, você pode alterar suas áreas de atuação selecionando-as.</w:t>
      </w:r>
      <w:r w:rsidR="00F04F55">
        <w:rPr>
          <w:sz w:val="24"/>
          <w:szCs w:val="24"/>
        </w:rPr>
        <w:t xml:space="preserve"> </w:t>
      </w:r>
    </w:p>
    <w:p w:rsidR="00B47BE1" w:rsidRDefault="00B47BE1" w:rsidP="00017CA2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053457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 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B563F6" w:rsidRDefault="00B563F6" w:rsidP="00017CA2">
      <w:pPr>
        <w:rPr>
          <w:sz w:val="24"/>
          <w:szCs w:val="24"/>
        </w:rPr>
      </w:pPr>
    </w:p>
    <w:p w:rsidR="00E1398A" w:rsidRDefault="00053457" w:rsidP="00017CA2">
      <w:pPr>
        <w:rPr>
          <w:sz w:val="24"/>
          <w:szCs w:val="24"/>
        </w:rPr>
      </w:pPr>
      <w:r w:rsidRPr="00053457">
        <w:rPr>
          <w:noProof/>
          <w:sz w:val="24"/>
          <w:szCs w:val="24"/>
        </w:rPr>
        <w:drawing>
          <wp:inline distT="0" distB="0" distL="0" distR="0" wp14:anchorId="7B16513E" wp14:editId="2237A1A0">
            <wp:extent cx="6227445" cy="2852527"/>
            <wp:effectExtent l="0" t="0" r="1905" b="5080"/>
            <wp:docPr id="72" name="Imagem 72" descr="C:\Users\Breni\Downloads\Telas\Area Atu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eni\Downloads\Telas\Area Atuaçã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E1" w:rsidRPr="00053457" w:rsidRDefault="00053457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B403265" wp14:editId="78DA1A2A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133850" cy="635"/>
                <wp:effectExtent l="0" t="0" r="0" b="1841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85EFF" w:rsidRDefault="00AE431A" w:rsidP="00B47B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B563F6">
                              <w:t>20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053457">
                              <w:t xml:space="preserve">tela </w:t>
                            </w:r>
                            <w:r w:rsidR="00B47BE1">
                              <w:t xml:space="preserve">alterar </w:t>
                            </w:r>
                            <w:r>
                              <w:t>áreas de atuação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03265" id="Caixa de Texto 40" o:spid="_x0000_s1045" type="#_x0000_t202" style="position:absolute;margin-left:82.5pt;margin-top:.45pt;width:325.5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" stroked="f">
                <v:textbox style="mso-fit-shape-to-text:t" inset="0,0,0,0">
                  <w:txbxContent>
                    <w:p w:rsidR="00AE431A" w:rsidRPr="00185EFF" w:rsidRDefault="00AE431A" w:rsidP="00B47BE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B563F6">
                        <w:t>20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053457">
                        <w:t xml:space="preserve">tela </w:t>
                      </w:r>
                      <w:r w:rsidR="00B47BE1">
                        <w:t xml:space="preserve">alterar </w:t>
                      </w:r>
                      <w:r>
                        <w:t>áreas de atuação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2513" w:rsidRDefault="00302513" w:rsidP="00B563F6">
      <w:pPr>
        <w:rPr>
          <w:sz w:val="24"/>
          <w:szCs w:val="24"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novamente uma mensagem será exibida informando que as informações foram atualizadas com sucesso.</w:t>
      </w:r>
    </w:p>
    <w:p w:rsidR="00302513" w:rsidRDefault="00302513" w:rsidP="00B563F6">
      <w:pPr>
        <w:rPr>
          <w:sz w:val="24"/>
          <w:szCs w:val="24"/>
        </w:rPr>
      </w:pPr>
    </w:p>
    <w:p w:rsidR="00053457" w:rsidRDefault="00053457" w:rsidP="00542E1B">
      <w:pPr>
        <w:pStyle w:val="Estilo3"/>
        <w:outlineLvl w:val="2"/>
        <w:rPr>
          <w:sz w:val="44"/>
          <w:szCs w:val="44"/>
        </w:rPr>
      </w:pPr>
    </w:p>
    <w:p w:rsidR="00B563F6" w:rsidRDefault="00302513" w:rsidP="00542E1B">
      <w:pPr>
        <w:pStyle w:val="Estilo3"/>
        <w:outlineLvl w:val="2"/>
        <w:rPr>
          <w:sz w:val="44"/>
          <w:szCs w:val="44"/>
        </w:rPr>
      </w:pPr>
      <w:bookmarkStart w:id="26" w:name="_Toc465752203"/>
      <w:bookmarkStart w:id="27" w:name="_Toc465752950"/>
      <w:r w:rsidRPr="00B563F6">
        <w:rPr>
          <w:noProof/>
          <w:sz w:val="44"/>
          <w:szCs w:val="44"/>
        </w:rPr>
        <w:lastRenderedPageBreak/>
        <w:drawing>
          <wp:anchor distT="0" distB="0" distL="114300" distR="114300" simplePos="0" relativeHeight="251701248" behindDoc="0" locked="0" layoutInCell="1" allowOverlap="1" wp14:anchorId="622AB66A" wp14:editId="1BA4F5C6">
            <wp:simplePos x="0" y="0"/>
            <wp:positionH relativeFrom="column">
              <wp:posOffset>1514475</wp:posOffset>
            </wp:positionH>
            <wp:positionV relativeFrom="paragraph">
              <wp:posOffset>5080</wp:posOffset>
            </wp:positionV>
            <wp:extent cx="2590800" cy="1114425"/>
            <wp:effectExtent l="0" t="0" r="0" b="9525"/>
            <wp:wrapSquare wrapText="bothSides"/>
            <wp:docPr id="77" name="Imagem 77" descr="C:\Users\Breni\Downloads\Telas\Area Atuação atualiz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reni\Downloads\Telas\Area Atuação atualizad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  <w:bookmarkEnd w:id="27"/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</w:p>
    <w:p w:rsidR="00B563F6" w:rsidRDefault="00B563F6" w:rsidP="00542E1B">
      <w:pPr>
        <w:pStyle w:val="Estilo3"/>
        <w:outlineLvl w:val="2"/>
        <w:rPr>
          <w:sz w:val="44"/>
          <w:szCs w:val="44"/>
        </w:rPr>
      </w:pPr>
      <w:bookmarkStart w:id="28" w:name="_Toc465752204"/>
      <w:bookmarkStart w:id="29" w:name="_Toc465752951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756AAC" wp14:editId="0D8A15BD">
                <wp:simplePos x="0" y="0"/>
                <wp:positionH relativeFrom="column">
                  <wp:posOffset>1428750</wp:posOffset>
                </wp:positionH>
                <wp:positionV relativeFrom="paragraph">
                  <wp:posOffset>264160</wp:posOffset>
                </wp:positionV>
                <wp:extent cx="2676525" cy="635"/>
                <wp:effectExtent l="0" t="0" r="9525" b="0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B25971" w:rsidRDefault="00B563F6" w:rsidP="00B563F6">
                            <w:pPr>
                              <w:pStyle w:val="Legenda"/>
                              <w:rPr>
                                <w:noProof/>
                                <w:color w:val="775F55" w:themeColor="text2"/>
                                <w:sz w:val="44"/>
                                <w:szCs w:val="44"/>
                              </w:rPr>
                            </w:pPr>
                            <w:r>
                              <w:t>Figura 21 - mensagem áreas de atuação atualizada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56AAC" id="Caixa de Texto 78" o:spid="_x0000_s1046" type="#_x0000_t202" style="position:absolute;margin-left:112.5pt;margin-top:20.8pt;width:210.75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" stroked="f">
                <v:textbox style="mso-fit-shape-to-text:t" inset="0,0,0,0">
                  <w:txbxContent>
                    <w:p w:rsidR="00B563F6" w:rsidRPr="00B25971" w:rsidRDefault="00B563F6" w:rsidP="00B563F6">
                      <w:pPr>
                        <w:pStyle w:val="Legenda"/>
                        <w:rPr>
                          <w:noProof/>
                          <w:color w:val="775F55" w:themeColor="text2"/>
                          <w:sz w:val="44"/>
                          <w:szCs w:val="44"/>
                        </w:rPr>
                      </w:pPr>
                      <w:r>
                        <w:t>Figura 21 - mensagem áreas de atuação atualizada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28"/>
      <w:bookmarkEnd w:id="29"/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30" w:name="_Toc465752952"/>
      <w:r w:rsidRPr="006F0118">
        <w:rPr>
          <w:sz w:val="44"/>
          <w:szCs w:val="44"/>
        </w:rPr>
        <w:t>Áreas de interesse</w:t>
      </w:r>
      <w:bookmarkEnd w:id="30"/>
    </w:p>
    <w:p w:rsidR="00B47BE1" w:rsidRDefault="00B47BE1" w:rsidP="00B47BE1">
      <w:pPr>
        <w:spacing w:after="0"/>
        <w:rPr>
          <w:sz w:val="24"/>
          <w:szCs w:val="24"/>
        </w:rPr>
      </w:pP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Semelhante à configuração das áreas de atuação</w:t>
      </w:r>
      <w:r w:rsidR="00542E1B">
        <w:rPr>
          <w:sz w:val="24"/>
          <w:szCs w:val="24"/>
        </w:rPr>
        <w:t>, nesta tela você pode alterar as áreas de interesse.</w:t>
      </w:r>
      <w:r>
        <w:rPr>
          <w:sz w:val="24"/>
          <w:szCs w:val="24"/>
        </w:rPr>
        <w:t xml:space="preserve"> </w:t>
      </w:r>
    </w:p>
    <w:p w:rsidR="00B47BE1" w:rsidRPr="0040015D" w:rsidRDefault="00B47BE1" w:rsidP="00542E1B">
      <w:pPr>
        <w:rPr>
          <w:sz w:val="24"/>
          <w:szCs w:val="24"/>
          <w:u w:val="single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CB2BCC" w:rsidP="00542E1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570B18E" wp14:editId="4F584969">
                <wp:simplePos x="0" y="0"/>
                <wp:positionH relativeFrom="column">
                  <wp:posOffset>1057275</wp:posOffset>
                </wp:positionH>
                <wp:positionV relativeFrom="paragraph">
                  <wp:posOffset>3204210</wp:posOffset>
                </wp:positionV>
                <wp:extent cx="4152900" cy="714375"/>
                <wp:effectExtent l="0" t="0" r="0" b="952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714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Default="00B563F6" w:rsidP="00AE431A">
                            <w:pPr>
                              <w:pStyle w:val="Legenda"/>
                              <w:jc w:val="center"/>
                            </w:pPr>
                          </w:p>
                          <w:p w:rsidR="00AE431A" w:rsidRPr="00CB72F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B563F6">
                              <w:t>22</w:t>
                            </w:r>
                            <w:r>
                              <w:t xml:space="preserve"> </w:t>
                            </w:r>
                            <w:r w:rsidR="00053457">
                              <w:t>– tela alterar</w:t>
                            </w:r>
                            <w:r>
                              <w:t xml:space="preserve"> áreas de interesse</w:t>
                            </w:r>
                          </w:p>
                          <w:p w:rsidR="00000000" w:rsidRDefault="00C03A4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B18E" id="Caixa de Texto 41" o:spid="_x0000_s1047" type="#_x0000_t202" style="position:absolute;margin-left:83.25pt;margin-top:252.3pt;width:327pt;height:56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" stroked="f">
                <v:textbox inset="0,0,0,0">
                  <w:txbxContent>
                    <w:p w:rsidR="00B563F6" w:rsidRDefault="00B563F6" w:rsidP="00AE431A">
                      <w:pPr>
                        <w:pStyle w:val="Legenda"/>
                        <w:jc w:val="center"/>
                      </w:pPr>
                    </w:p>
                    <w:p w:rsidR="00AE431A" w:rsidRPr="00CB72F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B563F6">
                        <w:t>22</w:t>
                      </w:r>
                      <w:r>
                        <w:t xml:space="preserve"> </w:t>
                      </w:r>
                      <w:r w:rsidR="00053457">
                        <w:t>– tela alterar</w:t>
                      </w:r>
                      <w:r>
                        <w:t xml:space="preserve"> áreas de interesse</w:t>
                      </w:r>
                    </w:p>
                    <w:p w:rsidR="00000000" w:rsidRDefault="00C03A42"/>
                  </w:txbxContent>
                </v:textbox>
                <w10:wrap type="square"/>
              </v:shape>
            </w:pict>
          </mc:Fallback>
        </mc:AlternateContent>
      </w:r>
      <w:r w:rsidR="00B563F6" w:rsidRPr="00053457">
        <w:rPr>
          <w:noProof/>
        </w:rPr>
        <w:drawing>
          <wp:anchor distT="0" distB="0" distL="114300" distR="114300" simplePos="0" relativeHeight="251705344" behindDoc="0" locked="0" layoutInCell="1" allowOverlap="1" wp14:anchorId="09051D29" wp14:editId="243C6378">
            <wp:simplePos x="0" y="0"/>
            <wp:positionH relativeFrom="column">
              <wp:posOffset>28575</wp:posOffset>
            </wp:positionH>
            <wp:positionV relativeFrom="paragraph">
              <wp:posOffset>487680</wp:posOffset>
            </wp:positionV>
            <wp:extent cx="6227445" cy="2852527"/>
            <wp:effectExtent l="0" t="0" r="1905" b="5080"/>
            <wp:wrapSquare wrapText="bothSides"/>
            <wp:docPr id="73" name="Imagem 73" descr="C:\Users\Breni\Downloads\Telas\Area Intere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reni\Downloads\Telas\Area Interess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8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E1B">
        <w:rPr>
          <w:sz w:val="24"/>
          <w:szCs w:val="24"/>
        </w:rPr>
        <w:t>Para concluir a alteração, clique no botão “Salvar”.</w:t>
      </w:r>
      <w:r w:rsidR="00542E1B" w:rsidRPr="00542E1B">
        <w:rPr>
          <w:sz w:val="24"/>
          <w:szCs w:val="24"/>
        </w:rPr>
        <w:t xml:space="preserve"> </w:t>
      </w:r>
      <w:r w:rsidR="00542E1B">
        <w:rPr>
          <w:sz w:val="24"/>
          <w:szCs w:val="24"/>
        </w:rPr>
        <w:t>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 w:rsidR="00542E1B">
        <w:rPr>
          <w:sz w:val="24"/>
          <w:szCs w:val="24"/>
        </w:rPr>
        <w:t xml:space="preserve">. </w:t>
      </w:r>
    </w:p>
    <w:p w:rsidR="00B47BE1" w:rsidRDefault="00B47BE1" w:rsidP="00542E1B">
      <w:pPr>
        <w:rPr>
          <w:sz w:val="24"/>
          <w:szCs w:val="24"/>
        </w:rPr>
      </w:pPr>
    </w:p>
    <w:p w:rsidR="00B47BE1" w:rsidRDefault="00B47BE1" w:rsidP="00017CA2">
      <w:pPr>
        <w:rPr>
          <w:noProof/>
        </w:rPr>
      </w:pPr>
    </w:p>
    <w:p w:rsidR="00B563F6" w:rsidRDefault="00B563F6" w:rsidP="00B563F6">
      <w:pPr>
        <w:rPr>
          <w:sz w:val="24"/>
          <w:szCs w:val="24"/>
        </w:rPr>
      </w:pPr>
      <w:r>
        <w:rPr>
          <w:sz w:val="24"/>
          <w:szCs w:val="24"/>
        </w:rPr>
        <w:t>Após o cadastro das novas informações, novamente uma mensagem será exibida informando que as informações foram atualizadas com sucesso.</w:t>
      </w:r>
    </w:p>
    <w:p w:rsidR="00533207" w:rsidRDefault="00B563F6" w:rsidP="00017CA2">
      <w:pPr>
        <w:rPr>
          <w:noProof/>
        </w:rPr>
      </w:pPr>
      <w:r w:rsidRPr="00B563F6">
        <w:rPr>
          <w:noProof/>
        </w:rPr>
        <w:drawing>
          <wp:anchor distT="0" distB="0" distL="114300" distR="114300" simplePos="0" relativeHeight="251707392" behindDoc="0" locked="0" layoutInCell="1" allowOverlap="1" wp14:anchorId="3BC0C790" wp14:editId="6DB4B866">
            <wp:simplePos x="0" y="0"/>
            <wp:positionH relativeFrom="column">
              <wp:posOffset>1733550</wp:posOffset>
            </wp:positionH>
            <wp:positionV relativeFrom="paragraph">
              <wp:posOffset>10795</wp:posOffset>
            </wp:positionV>
            <wp:extent cx="2667000" cy="1114425"/>
            <wp:effectExtent l="0" t="0" r="0" b="9525"/>
            <wp:wrapSquare wrapText="bothSides"/>
            <wp:docPr id="79" name="Imagem 79" descr="C:\Users\Breni\Downloads\Telas\Area Interesse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reni\Downloads\Telas\Area Interesse sucess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207" w:rsidRDefault="00533207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053457" w:rsidRDefault="00053457" w:rsidP="00017CA2">
      <w:pPr>
        <w:rPr>
          <w:noProof/>
        </w:rPr>
      </w:pPr>
    </w:p>
    <w:p w:rsidR="00542E1B" w:rsidRDefault="00B563F6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132022" wp14:editId="7DC49496">
                <wp:simplePos x="0" y="0"/>
                <wp:positionH relativeFrom="column">
                  <wp:posOffset>1733550</wp:posOffset>
                </wp:positionH>
                <wp:positionV relativeFrom="paragraph">
                  <wp:posOffset>27940</wp:posOffset>
                </wp:positionV>
                <wp:extent cx="2762250" cy="635"/>
                <wp:effectExtent l="0" t="0" r="0" b="0"/>
                <wp:wrapSquare wrapText="bothSides"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3F6" w:rsidRPr="00193F2A" w:rsidRDefault="00B563F6" w:rsidP="00B563F6">
                            <w:pPr>
                              <w:pStyle w:val="Legenda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>Figura 23 - mensagem áreas de interesse atualizadas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132022" id="Caixa de Texto 80" o:spid="_x0000_s1048" type="#_x0000_t202" style="position:absolute;margin-left:136.5pt;margin-top:2.2pt;width:217.5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" stroked="f">
                <v:textbox style="mso-fit-shape-to-text:t" inset="0,0,0,0">
                  <w:txbxContent>
                    <w:p w:rsidR="00B563F6" w:rsidRPr="00193F2A" w:rsidRDefault="00B563F6" w:rsidP="00B563F6">
                      <w:pPr>
                        <w:pStyle w:val="Legenda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>Figura 23 - mensagem áreas de interesse atualizadas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63F6" w:rsidRDefault="007825F5" w:rsidP="005F01F4">
      <w:pPr>
        <w:pStyle w:val="Estilo1"/>
        <w:outlineLvl w:val="0"/>
      </w:pPr>
      <w:bookmarkStart w:id="31" w:name="_Toc465752953"/>
      <w:r>
        <w:lastRenderedPageBreak/>
        <w:t>Suporte</w:t>
      </w:r>
      <w:bookmarkEnd w:id="31"/>
      <w:r>
        <w:t xml:space="preserve"> </w:t>
      </w:r>
    </w:p>
    <w:p w:rsidR="00666F87" w:rsidRPr="00AE431A" w:rsidRDefault="00B563F6" w:rsidP="005F01F4">
      <w:pPr>
        <w:pStyle w:val="Estilo1"/>
        <w:outlineLvl w:val="0"/>
        <w:rPr>
          <w:sz w:val="24"/>
          <w:szCs w:val="24"/>
        </w:rPr>
      </w:pPr>
      <w:bookmarkStart w:id="32" w:name="_Toc465752207"/>
      <w:bookmarkStart w:id="33" w:name="_Toc465752954"/>
      <w:r w:rsidRPr="00053457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9852F55" wp14:editId="0575BF00">
            <wp:simplePos x="0" y="0"/>
            <wp:positionH relativeFrom="column">
              <wp:posOffset>47625</wp:posOffset>
            </wp:positionH>
            <wp:positionV relativeFrom="paragraph">
              <wp:posOffset>532765</wp:posOffset>
            </wp:positionV>
            <wp:extent cx="6227445" cy="2619078"/>
            <wp:effectExtent l="0" t="0" r="1905" b="0"/>
            <wp:wrapSquare wrapText="bothSides"/>
            <wp:docPr id="74" name="Imagem 74" descr="C:\Users\Breni\Downloads\Telas\Su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reni\Downloads\Telas\Suport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61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2D24DD" wp14:editId="0BEBFF2A">
                <wp:simplePos x="0" y="0"/>
                <wp:positionH relativeFrom="column">
                  <wp:posOffset>895350</wp:posOffset>
                </wp:positionH>
                <wp:positionV relativeFrom="paragraph">
                  <wp:posOffset>3241675</wp:posOffset>
                </wp:positionV>
                <wp:extent cx="4352925" cy="635"/>
                <wp:effectExtent l="0" t="0" r="9525" b="184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972D3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72"/>
                                <w:szCs w:val="72"/>
                              </w:rPr>
                            </w:pPr>
                            <w:r>
                              <w:t xml:space="preserve">Figura </w:t>
                            </w:r>
                            <w:r w:rsidR="00053457">
                              <w:t>21</w:t>
                            </w:r>
                            <w:r>
                              <w:t xml:space="preserve"> -</w:t>
                            </w:r>
                            <w:r w:rsidR="00053457">
                              <w:t xml:space="preserve"> tela</w:t>
                            </w:r>
                            <w:r>
                              <w:t xml:space="preserve"> suporte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D24DD" id="Caixa de Texto 42" o:spid="_x0000_s1049" type="#_x0000_t202" style="position:absolute;margin-left:70.5pt;margin-top:255.25pt;width:342.75pt;height:.0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" stroked="f">
                <v:textbox style="mso-fit-shape-to-text:t" inset="0,0,0,0">
                  <w:txbxContent>
                    <w:p w:rsidR="00AE431A" w:rsidRPr="00C972D3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72"/>
                          <w:szCs w:val="72"/>
                        </w:rPr>
                      </w:pPr>
                      <w:r>
                        <w:t xml:space="preserve">Figura </w:t>
                      </w:r>
                      <w:r w:rsidR="00053457">
                        <w:t>21</w:t>
                      </w:r>
                      <w:r>
                        <w:t xml:space="preserve"> -</w:t>
                      </w:r>
                      <w:r w:rsidR="00053457">
                        <w:t xml:space="preserve"> tela</w:t>
                      </w:r>
                      <w:r>
                        <w:t xml:space="preserve"> suporte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32"/>
      <w:bookmarkEnd w:id="33"/>
      <w:r w:rsidR="00AE431A">
        <w:br/>
      </w:r>
    </w:p>
    <w:p w:rsidR="0040015D" w:rsidRDefault="0040015D" w:rsidP="00C001ED">
      <w:pPr>
        <w:rPr>
          <w:noProof/>
          <w:sz w:val="24"/>
          <w:szCs w:val="24"/>
        </w:rPr>
      </w:pPr>
    </w:p>
    <w:p w:rsidR="004A2C7C" w:rsidRDefault="00666F87" w:rsidP="00C001ED">
      <w:pPr>
        <w:rPr>
          <w:sz w:val="24"/>
          <w:szCs w:val="24"/>
        </w:rPr>
      </w:pPr>
      <w:r w:rsidRPr="00C001ED">
        <w:rPr>
          <w:sz w:val="24"/>
          <w:szCs w:val="24"/>
        </w:rPr>
        <w:t>A tela de suporte contém informações gerais sobre o sistema, citando sua finalidade. Há um botão</w:t>
      </w:r>
      <w:r w:rsidR="004A2C7C" w:rsidRPr="00C001ED">
        <w:rPr>
          <w:sz w:val="24"/>
          <w:szCs w:val="24"/>
        </w:rPr>
        <w:t xml:space="preserve"> que pode fornecer suport</w:t>
      </w:r>
      <w:r w:rsidR="00053457">
        <w:rPr>
          <w:sz w:val="24"/>
          <w:szCs w:val="24"/>
        </w:rPr>
        <w:t>e externo ao usuário.</w:t>
      </w:r>
    </w:p>
    <w:p w:rsidR="0017291D" w:rsidRPr="00C001ED" w:rsidRDefault="0017291D" w:rsidP="00C001ED">
      <w:pPr>
        <w:rPr>
          <w:sz w:val="24"/>
          <w:szCs w:val="24"/>
        </w:rPr>
      </w:pPr>
      <w:bookmarkStart w:id="34" w:name="_GoBack"/>
      <w:bookmarkEnd w:id="34"/>
    </w:p>
    <w:sectPr w:rsidR="0017291D" w:rsidRPr="00C001ED">
      <w:headerReference w:type="even" r:id="rId37"/>
      <w:headerReference w:type="default" r:id="rId38"/>
      <w:footerReference w:type="even" r:id="rId39"/>
      <w:footerReference w:type="default" r:id="rId40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3A42" w:rsidRDefault="00C03A42">
      <w:pPr>
        <w:spacing w:after="0" w:line="240" w:lineRule="auto"/>
      </w:pPr>
      <w:r>
        <w:separator/>
      </w:r>
    </w:p>
  </w:endnote>
  <w:endnote w:type="continuationSeparator" w:id="0">
    <w:p w:rsidR="00C03A42" w:rsidRDefault="00C03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17291D" w:rsidRPr="0017291D">
      <w:rPr>
        <w:noProof/>
        <w:sz w:val="24"/>
        <w:szCs w:val="24"/>
      </w:rPr>
      <w:t>14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17291D" w:rsidRPr="0017291D">
      <w:rPr>
        <w:noProof/>
        <w:sz w:val="24"/>
        <w:szCs w:val="24"/>
      </w:rPr>
      <w:t>15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3A42" w:rsidRDefault="00C03A42">
      <w:pPr>
        <w:spacing w:after="0" w:line="240" w:lineRule="auto"/>
      </w:pPr>
      <w:r>
        <w:separator/>
      </w:r>
    </w:p>
  </w:footnote>
  <w:footnote w:type="continuationSeparator" w:id="0">
    <w:p w:rsidR="00C03A42" w:rsidRDefault="00C03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C03A42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D7C" w:rsidRDefault="00C03A42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1243E"/>
    <w:rsid w:val="00017CA2"/>
    <w:rsid w:val="00026C07"/>
    <w:rsid w:val="00045779"/>
    <w:rsid w:val="00047472"/>
    <w:rsid w:val="00053457"/>
    <w:rsid w:val="000946D4"/>
    <w:rsid w:val="00097FDA"/>
    <w:rsid w:val="000A06A0"/>
    <w:rsid w:val="000B09C0"/>
    <w:rsid w:val="000E48A7"/>
    <w:rsid w:val="000F5D7C"/>
    <w:rsid w:val="000F6CD9"/>
    <w:rsid w:val="00126DA1"/>
    <w:rsid w:val="00140414"/>
    <w:rsid w:val="0017291D"/>
    <w:rsid w:val="0017729F"/>
    <w:rsid w:val="001A02F9"/>
    <w:rsid w:val="001B2023"/>
    <w:rsid w:val="001B5959"/>
    <w:rsid w:val="001C409F"/>
    <w:rsid w:val="00210DC7"/>
    <w:rsid w:val="00211CEA"/>
    <w:rsid w:val="00274B99"/>
    <w:rsid w:val="00290C65"/>
    <w:rsid w:val="002B0CE8"/>
    <w:rsid w:val="002C2321"/>
    <w:rsid w:val="002D313A"/>
    <w:rsid w:val="00302513"/>
    <w:rsid w:val="00325364"/>
    <w:rsid w:val="00355581"/>
    <w:rsid w:val="0036598A"/>
    <w:rsid w:val="0040015D"/>
    <w:rsid w:val="00411B74"/>
    <w:rsid w:val="00444C7F"/>
    <w:rsid w:val="00482924"/>
    <w:rsid w:val="00493453"/>
    <w:rsid w:val="004A2C7C"/>
    <w:rsid w:val="004A7C56"/>
    <w:rsid w:val="004A7C82"/>
    <w:rsid w:val="004B5A2F"/>
    <w:rsid w:val="004E3183"/>
    <w:rsid w:val="004F29FD"/>
    <w:rsid w:val="00515B82"/>
    <w:rsid w:val="00525538"/>
    <w:rsid w:val="00532BCF"/>
    <w:rsid w:val="00533207"/>
    <w:rsid w:val="00542E1B"/>
    <w:rsid w:val="005579E7"/>
    <w:rsid w:val="0056584F"/>
    <w:rsid w:val="005969F9"/>
    <w:rsid w:val="005F01F4"/>
    <w:rsid w:val="0060181D"/>
    <w:rsid w:val="00637174"/>
    <w:rsid w:val="00644632"/>
    <w:rsid w:val="00647007"/>
    <w:rsid w:val="006555C9"/>
    <w:rsid w:val="00655F56"/>
    <w:rsid w:val="00666F87"/>
    <w:rsid w:val="00684DAF"/>
    <w:rsid w:val="006A1845"/>
    <w:rsid w:val="006B282F"/>
    <w:rsid w:val="006B498A"/>
    <w:rsid w:val="006F0118"/>
    <w:rsid w:val="0071268B"/>
    <w:rsid w:val="00722CB8"/>
    <w:rsid w:val="0073189B"/>
    <w:rsid w:val="00755277"/>
    <w:rsid w:val="007825F5"/>
    <w:rsid w:val="007A785B"/>
    <w:rsid w:val="007B3E63"/>
    <w:rsid w:val="007E1083"/>
    <w:rsid w:val="008138D1"/>
    <w:rsid w:val="00836DFC"/>
    <w:rsid w:val="00850C75"/>
    <w:rsid w:val="00867553"/>
    <w:rsid w:val="00876159"/>
    <w:rsid w:val="00881A20"/>
    <w:rsid w:val="008821B5"/>
    <w:rsid w:val="008C3B55"/>
    <w:rsid w:val="008D0BB3"/>
    <w:rsid w:val="008D77CC"/>
    <w:rsid w:val="008E2B3E"/>
    <w:rsid w:val="008E589E"/>
    <w:rsid w:val="008E7419"/>
    <w:rsid w:val="008E7A73"/>
    <w:rsid w:val="0092109D"/>
    <w:rsid w:val="0093625A"/>
    <w:rsid w:val="009A4EFC"/>
    <w:rsid w:val="009B2023"/>
    <w:rsid w:val="009D28FF"/>
    <w:rsid w:val="009D7284"/>
    <w:rsid w:val="009E1544"/>
    <w:rsid w:val="00A05812"/>
    <w:rsid w:val="00A11101"/>
    <w:rsid w:val="00A1121B"/>
    <w:rsid w:val="00A158C0"/>
    <w:rsid w:val="00A41EB6"/>
    <w:rsid w:val="00A45B2C"/>
    <w:rsid w:val="00A50302"/>
    <w:rsid w:val="00A536DA"/>
    <w:rsid w:val="00A57160"/>
    <w:rsid w:val="00A773E3"/>
    <w:rsid w:val="00AB3C0B"/>
    <w:rsid w:val="00AD0361"/>
    <w:rsid w:val="00AD47D8"/>
    <w:rsid w:val="00AE431A"/>
    <w:rsid w:val="00AF3A18"/>
    <w:rsid w:val="00B17779"/>
    <w:rsid w:val="00B20CB5"/>
    <w:rsid w:val="00B37A46"/>
    <w:rsid w:val="00B47BE1"/>
    <w:rsid w:val="00B540D3"/>
    <w:rsid w:val="00B563F6"/>
    <w:rsid w:val="00B83371"/>
    <w:rsid w:val="00BB6E51"/>
    <w:rsid w:val="00BB766C"/>
    <w:rsid w:val="00BC3C26"/>
    <w:rsid w:val="00BD07F7"/>
    <w:rsid w:val="00BE4750"/>
    <w:rsid w:val="00BE56B1"/>
    <w:rsid w:val="00BF25DC"/>
    <w:rsid w:val="00BF7437"/>
    <w:rsid w:val="00C001ED"/>
    <w:rsid w:val="00C03A42"/>
    <w:rsid w:val="00C152DA"/>
    <w:rsid w:val="00C26D79"/>
    <w:rsid w:val="00C31E4D"/>
    <w:rsid w:val="00C47489"/>
    <w:rsid w:val="00C806CB"/>
    <w:rsid w:val="00C810DC"/>
    <w:rsid w:val="00C95DA8"/>
    <w:rsid w:val="00CB2BCC"/>
    <w:rsid w:val="00CB67C7"/>
    <w:rsid w:val="00CC682F"/>
    <w:rsid w:val="00D36FB0"/>
    <w:rsid w:val="00D40B30"/>
    <w:rsid w:val="00D54F2B"/>
    <w:rsid w:val="00D5530F"/>
    <w:rsid w:val="00D62482"/>
    <w:rsid w:val="00D95588"/>
    <w:rsid w:val="00DA329B"/>
    <w:rsid w:val="00DA608B"/>
    <w:rsid w:val="00DD0419"/>
    <w:rsid w:val="00DE4AC9"/>
    <w:rsid w:val="00E02733"/>
    <w:rsid w:val="00E1398A"/>
    <w:rsid w:val="00E57EDE"/>
    <w:rsid w:val="00E8076A"/>
    <w:rsid w:val="00E8778F"/>
    <w:rsid w:val="00E92E69"/>
    <w:rsid w:val="00E946A2"/>
    <w:rsid w:val="00EA08F6"/>
    <w:rsid w:val="00F02BB4"/>
    <w:rsid w:val="00F04F55"/>
    <w:rsid w:val="00F3015E"/>
    <w:rsid w:val="00F34BBD"/>
    <w:rsid w:val="00F858A9"/>
    <w:rsid w:val="00FA4CAA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1BA100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020445"/>
    <w:rsid w:val="00032012"/>
    <w:rsid w:val="00155530"/>
    <w:rsid w:val="00176E30"/>
    <w:rsid w:val="00193697"/>
    <w:rsid w:val="001B0CFC"/>
    <w:rsid w:val="002A13BA"/>
    <w:rsid w:val="0048375A"/>
    <w:rsid w:val="006B538B"/>
    <w:rsid w:val="008F4A30"/>
    <w:rsid w:val="0097135C"/>
    <w:rsid w:val="00A26E5E"/>
    <w:rsid w:val="00B76F4A"/>
    <w:rsid w:val="00C54B4E"/>
    <w:rsid w:val="00C60503"/>
    <w:rsid w:val="00CC5C8B"/>
    <w:rsid w:val="00D55D62"/>
    <w:rsid w:val="00EC5745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8.jpeg"/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9AF3E025-9F7B-4274-AAE3-E1D87DD1A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1247</TotalTime>
  <Pages>16</Pages>
  <Words>1472</Words>
  <Characters>7952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Breno Martins</cp:lastModifiedBy>
  <cp:revision>101</cp:revision>
  <dcterms:created xsi:type="dcterms:W3CDTF">2016-08-30T12:10:00Z</dcterms:created>
  <dcterms:modified xsi:type="dcterms:W3CDTF">2016-11-01T11:20:00Z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