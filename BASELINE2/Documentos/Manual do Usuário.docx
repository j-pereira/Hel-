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22408992"/>
        <w:docPartObj>
          <w:docPartGallery w:val="Cover Pages"/>
          <w:docPartUnique/>
        </w:docPartObj>
      </w:sdtPr>
      <w:sdtEndPr/>
      <w:sdtContent>
        <w:tbl>
          <w:tblPr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683"/>
            <w:gridCol w:w="9354"/>
          </w:tblGrid>
          <w:tr w:rsidR="00AD47D8" w:rsidTr="00AD47D8">
            <w:trPr>
              <w:trHeight w:val="3960"/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0F5D7C" w:rsidRDefault="000F5D7C">
                <w:pPr>
                  <w:pStyle w:val="SemEspaamento"/>
                </w:pPr>
              </w:p>
            </w:tc>
            <w:tc>
              <w:tcPr>
                <w:tcW w:w="466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:rsidR="000F5D7C" w:rsidRDefault="00026C07">
                <w:pPr>
                  <w:pStyle w:val="SemEspaamento"/>
                  <w:rPr>
                    <w:rFonts w:asciiTheme="majorHAnsi" w:eastAsiaTheme="majorEastAsia" w:hAnsiTheme="majorHAnsi" w:cstheme="majorBidi"/>
                    <w:color w:val="775F55" w:themeColor="text2"/>
                    <w:sz w:val="120"/>
                    <w:szCs w:val="1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aps/>
                      <w:color w:val="775F55" w:themeColor="text2"/>
                      <w:sz w:val="110"/>
                      <w:szCs w:val="110"/>
                    </w:rPr>
                    <w:alias w:val="Título"/>
                    <w:id w:val="541102321"/>
                    <w:placeholder>
                      <w:docPart w:val="A4A6A8A97B2B414898C1FCDEA5A24025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7825F5">
                      <w:rPr>
                        <w:rFonts w:asciiTheme="majorHAnsi" w:eastAsiaTheme="majorEastAsia" w:hAnsiTheme="majorHAnsi" w:cstheme="majorBidi"/>
                        <w:caps/>
                        <w:color w:val="775F55" w:themeColor="text2"/>
                        <w:sz w:val="110"/>
                        <w:szCs w:val="110"/>
                      </w:rPr>
                      <w:t>Manual do Usuário</w:t>
                    </w:r>
                  </w:sdtContent>
                </w:sdt>
              </w:p>
            </w:tc>
          </w:tr>
          <w:tr w:rsidR="00AD47D8" w:rsidTr="00AD47D8">
            <w:trPr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0F5D7C" w:rsidRDefault="000F5D7C">
                <w:pPr>
                  <w:pStyle w:val="SemEspaamento"/>
                  <w:rPr>
                    <w:color w:val="EBDDC3" w:themeColor="background2"/>
                  </w:rPr>
                </w:pPr>
              </w:p>
            </w:tc>
            <w:tc>
              <w:tcPr>
                <w:tcW w:w="466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0F5D7C" w:rsidRDefault="00AD47D8">
                <w:r>
                  <w:object w:dxaOrig="8715" w:dyaOrig="5460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435.75pt;height:273pt" o:ole="">
                      <v:imagedata r:id="rId10" o:title=""/>
                    </v:shape>
                    <o:OLEObject Type="Embed" ProgID="PBrush" ShapeID="_x0000_i1025" DrawAspect="Content" ObjectID="_1534319243" r:id="rId11"/>
                  </w:object>
                </w:r>
              </w:p>
            </w:tc>
          </w:tr>
          <w:tr w:rsidR="00AD47D8" w:rsidTr="00AD47D8">
            <w:trPr>
              <w:trHeight w:val="864"/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</w:tcBorders>
                <w:shd w:val="clear" w:color="auto" w:fill="DD8047" w:themeFill="accent2"/>
                <w:vAlign w:val="center"/>
              </w:tcPr>
              <w:p w:rsidR="000F5D7C" w:rsidRDefault="000F5D7C" w:rsidP="00AD47D8">
                <w:pPr>
                  <w:pStyle w:val="SemEspaamento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</w:p>
            </w:tc>
            <w:tc>
              <w:tcPr>
                <w:tcW w:w="4660" w:type="pct"/>
                <w:tcBorders>
                  <w:top w:val="nil"/>
                  <w:bottom w:val="nil"/>
                  <w:right w:val="nil"/>
                </w:tcBorders>
                <w:shd w:val="clear" w:color="auto" w:fill="94B6D2" w:themeFill="accent1"/>
                <w:tcMar>
                  <w:left w:w="216" w:type="dxa"/>
                </w:tcMar>
                <w:vAlign w:val="center"/>
              </w:tcPr>
              <w:p w:rsidR="000F5D7C" w:rsidRDefault="00B83371" w:rsidP="00B83371">
                <w:pPr>
                  <w:pStyle w:val="SemEspaamento"/>
                  <w:rPr>
                    <w:color w:val="FFFFFF" w:themeColor="background1"/>
                    <w:sz w:val="40"/>
                    <w:szCs w:val="40"/>
                  </w:rPr>
                </w:pPr>
                <w:r>
                  <w:rPr>
                    <w:color w:val="FFFFFF" w:themeColor="background1"/>
                    <w:sz w:val="40"/>
                    <w:szCs w:val="40"/>
                  </w:rPr>
                  <w:t>Help</w:t>
                </w:r>
                <w:r w:rsidR="001B2023" w:rsidRPr="001B2023">
                  <w:rPr>
                    <w:color w:val="FFFFFF" w:themeColor="background1"/>
                    <w:sz w:val="40"/>
                    <w:szCs w:val="40"/>
                  </w:rPr>
                  <w:t>µ</w:t>
                </w:r>
                <w:r w:rsidR="001B2023">
                  <w:rPr>
                    <w:color w:val="FFFFFF" w:themeColor="background1"/>
                    <w:sz w:val="40"/>
                    <w:szCs w:val="40"/>
                  </w:rPr>
                  <w:t>: o sistema para trocar conhecimento!</w:t>
                </w:r>
                <w:r w:rsidR="001B2023" w:rsidRPr="001B2023">
                  <w:rPr>
                    <w:color w:val="FFFFFF" w:themeColor="background1"/>
                    <w:sz w:val="40"/>
                    <w:szCs w:val="40"/>
                  </w:rPr>
                  <w:t xml:space="preserve"> </w:t>
                </w:r>
              </w:p>
            </w:tc>
          </w:tr>
          <w:tr w:rsidR="00AD47D8" w:rsidTr="00AD47D8">
            <w:trPr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0F5D7C" w:rsidRDefault="000F5D7C">
                <w:pPr>
                  <w:pStyle w:val="SemEspaamento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466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0F5D7C" w:rsidRPr="001B2023" w:rsidRDefault="001B2023">
                <w:pPr>
                  <w:pStyle w:val="SemEspaamento"/>
                  <w:spacing w:line="360" w:lineRule="auto"/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</w:pPr>
                <w:r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  <w:t xml:space="preserve">O </w:t>
                </w:r>
                <w:r w:rsidRPr="001B2023"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  <w:t>Software Help</w:t>
                </w:r>
                <w:r w:rsidRPr="001B2023"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 xml:space="preserve">µ é uma plataforma </w:t>
                </w:r>
                <w:r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 xml:space="preserve">que permite a troca de conhecimento entre seus </w:t>
                </w:r>
                <w:r w:rsidR="007E1083"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>usuários, que através do sistema, pode ensinar outras pessoas e aprender novas coisas!</w:t>
                </w:r>
              </w:p>
              <w:p w:rsidR="000F5D7C" w:rsidRDefault="000F5D7C">
                <w:pPr>
                  <w:pStyle w:val="SemEspaamento"/>
                  <w:rPr>
                    <w:rFonts w:asciiTheme="majorHAnsi" w:eastAsiaTheme="majorEastAsia" w:hAnsiTheme="majorHAnsi" w:cstheme="majorBidi"/>
                    <w:i/>
                    <w:iCs/>
                    <w:color w:val="775F55" w:themeColor="text2"/>
                    <w:sz w:val="26"/>
                    <w:szCs w:val="26"/>
                  </w:rPr>
                </w:pPr>
              </w:p>
            </w:tc>
          </w:tr>
        </w:tbl>
        <w:p w:rsidR="007825F5" w:rsidRDefault="007825F5">
          <w:pPr>
            <w:spacing w:after="200" w:line="276" w:lineRule="auto"/>
          </w:pPr>
        </w:p>
        <w:p w:rsidR="007825F5" w:rsidRDefault="007825F5">
          <w:pPr>
            <w:spacing w:after="200" w:line="276" w:lineRule="auto"/>
          </w:pPr>
        </w:p>
        <w:p w:rsidR="007825F5" w:rsidRDefault="007825F5">
          <w:pPr>
            <w:spacing w:after="200" w:line="276" w:lineRule="auto"/>
          </w:pPr>
        </w:p>
        <w:p w:rsidR="000F5D7C" w:rsidRDefault="00026C07">
          <w:pPr>
            <w:spacing w:after="200" w:line="276" w:lineRule="auto"/>
          </w:pPr>
        </w:p>
      </w:sdtContent>
    </w:sdt>
    <w:sdt>
      <w:sdtPr>
        <w:rPr>
          <w:rFonts w:asciiTheme="minorHAnsi" w:eastAsiaTheme="minorHAnsi" w:hAnsiTheme="minorHAnsi" w:cs="Times New Roman"/>
          <w:color w:val="auto"/>
          <w:kern w:val="24"/>
          <w:sz w:val="23"/>
          <w:szCs w:val="20"/>
          <w14:ligatures w14:val="standardContextual"/>
        </w:rPr>
        <w:id w:val="5279163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F01F4" w:rsidRDefault="005F01F4" w:rsidP="008D0BB3">
          <w:pPr>
            <w:pStyle w:val="CabealhodoSumrio"/>
            <w:jc w:val="center"/>
          </w:pPr>
          <w:r>
            <w:t>Sumário</w:t>
          </w:r>
        </w:p>
        <w:p w:rsidR="008D0BB3" w:rsidRDefault="005F01F4" w:rsidP="008D0BB3">
          <w:pPr>
            <w:pStyle w:val="Sumrio1"/>
            <w:jc w:val="center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r w:rsidRPr="005F01F4">
            <w:rPr>
              <w:sz w:val="32"/>
              <w:szCs w:val="32"/>
            </w:rPr>
            <w:fldChar w:fldCharType="begin"/>
          </w:r>
          <w:r w:rsidRPr="005F01F4">
            <w:rPr>
              <w:sz w:val="32"/>
              <w:szCs w:val="32"/>
            </w:rPr>
            <w:instrText xml:space="preserve"> TOC \o "1-3" \h \z \u </w:instrText>
          </w:r>
          <w:r w:rsidRPr="005F01F4">
            <w:rPr>
              <w:sz w:val="32"/>
              <w:szCs w:val="32"/>
            </w:rPr>
            <w:fldChar w:fldCharType="separate"/>
          </w:r>
          <w:hyperlink w:anchor="_Toc460575900" w:history="1">
            <w:r w:rsidR="008D0BB3" w:rsidRPr="00495A0D">
              <w:rPr>
                <w:rStyle w:val="Hyperlink"/>
                <w:noProof/>
              </w:rPr>
              <w:t>Introdução</w:t>
            </w:r>
            <w:r w:rsidR="008D0BB3">
              <w:rPr>
                <w:noProof/>
                <w:webHidden/>
              </w:rPr>
              <w:tab/>
            </w:r>
            <w:r w:rsidR="008D0BB3">
              <w:rPr>
                <w:noProof/>
                <w:webHidden/>
              </w:rPr>
              <w:fldChar w:fldCharType="begin"/>
            </w:r>
            <w:r w:rsidR="008D0BB3">
              <w:rPr>
                <w:noProof/>
                <w:webHidden/>
              </w:rPr>
              <w:instrText xml:space="preserve"> PAGEREF _Toc460575900 \h </w:instrText>
            </w:r>
            <w:r w:rsidR="008D0BB3">
              <w:rPr>
                <w:noProof/>
                <w:webHidden/>
              </w:rPr>
            </w:r>
            <w:r w:rsidR="008D0BB3">
              <w:rPr>
                <w:noProof/>
                <w:webHidden/>
              </w:rPr>
              <w:fldChar w:fldCharType="separate"/>
            </w:r>
            <w:r w:rsidR="008D0BB3">
              <w:rPr>
                <w:noProof/>
                <w:webHidden/>
              </w:rPr>
              <w:t>2</w:t>
            </w:r>
            <w:r w:rsidR="008D0BB3">
              <w:rPr>
                <w:noProof/>
                <w:webHidden/>
              </w:rPr>
              <w:fldChar w:fldCharType="end"/>
            </w:r>
          </w:hyperlink>
        </w:p>
        <w:p w:rsidR="008D0BB3" w:rsidRDefault="008D0BB3" w:rsidP="008D0BB3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75901" w:history="1">
            <w:r w:rsidRPr="00495A0D">
              <w:rPr>
                <w:rStyle w:val="Hyperlink"/>
                <w:noProof/>
              </w:rPr>
              <w:t>Como funciona?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_Toc460575901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BB3" w:rsidRDefault="008D0BB3" w:rsidP="008D0BB3">
          <w:pPr>
            <w:pStyle w:val="Sumrio1"/>
            <w:jc w:val="center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460575902" w:history="1">
            <w:r w:rsidRPr="00495A0D">
              <w:rPr>
                <w:rStyle w:val="Hyperlink"/>
                <w:noProof/>
              </w:rPr>
              <w:t>Tela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_Toc460575902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BB3" w:rsidRDefault="008D0BB3" w:rsidP="008D0BB3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75903" w:history="1">
            <w:r w:rsidRPr="00495A0D">
              <w:rPr>
                <w:rStyle w:val="Hyperlink"/>
                <w:noProof/>
              </w:rPr>
              <w:t>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_Toc460575903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BB3" w:rsidRDefault="008D0BB3" w:rsidP="008D0BB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75904" w:history="1">
            <w:r w:rsidRPr="00495A0D">
              <w:rPr>
                <w:rStyle w:val="Hyperlink"/>
                <w:noProof/>
              </w:rPr>
              <w:t>Áreas de atuação e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_Toc460575904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BB3" w:rsidRDefault="008D0BB3" w:rsidP="008D0BB3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75905" w:history="1">
            <w:r w:rsidRPr="00495A0D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_Toc460575905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BB3" w:rsidRDefault="008D0BB3" w:rsidP="008D0BB3">
          <w:pPr>
            <w:pStyle w:val="Sumrio1"/>
            <w:jc w:val="center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460575906" w:history="1">
            <w:r w:rsidRPr="00495A0D">
              <w:rPr>
                <w:rStyle w:val="Hyperlink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_Toc460575906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BB3" w:rsidRDefault="008D0BB3" w:rsidP="008D0BB3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75907" w:history="1">
            <w:r w:rsidRPr="00495A0D">
              <w:rPr>
                <w:rStyle w:val="Hyperlink"/>
                <w:noProof/>
              </w:rPr>
              <w:t>Pesquisar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_Toc460575907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BB3" w:rsidRDefault="008D0BB3" w:rsidP="008D0BB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75908" w:history="1">
            <w:r w:rsidRPr="00495A0D">
              <w:rPr>
                <w:rStyle w:val="Hyperlink"/>
                <w:noProof/>
              </w:rPr>
              <w:t>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_Toc460575908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BB3" w:rsidRDefault="008D0BB3" w:rsidP="008D0BB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75909" w:history="1">
            <w:r w:rsidRPr="00495A0D">
              <w:rPr>
                <w:rStyle w:val="Hyperlink"/>
                <w:noProof/>
              </w:rPr>
              <w:t>Perfil dos amigos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_Toc460575909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BB3" w:rsidRDefault="008D0BB3" w:rsidP="008D0BB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75910" w:history="1">
            <w:r w:rsidRPr="00495A0D">
              <w:rPr>
                <w:rStyle w:val="Hyperlink"/>
                <w:noProof/>
              </w:rPr>
              <w:t>Portfólio dos amigos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_Toc460575910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BB3" w:rsidRDefault="008D0BB3" w:rsidP="008D0BB3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75911" w:history="1">
            <w:r w:rsidRPr="00495A0D">
              <w:rPr>
                <w:rStyle w:val="Hyperlink"/>
                <w:noProof/>
              </w:rPr>
              <w:t>Portfólio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_Toc460575911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BB3" w:rsidRDefault="008D0BB3" w:rsidP="008D0BB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75912" w:history="1">
            <w:r w:rsidRPr="00495A0D">
              <w:rPr>
                <w:rStyle w:val="Hyperlink"/>
                <w:noProof/>
              </w:rPr>
              <w:t>Seus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_Toc460575912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BB3" w:rsidRDefault="008D0BB3" w:rsidP="008D0BB3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75913" w:history="1">
            <w:r w:rsidRPr="00495A0D">
              <w:rPr>
                <w:rStyle w:val="Hyperlink"/>
                <w:noProof/>
              </w:rPr>
              <w:t>Configurações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_Toc460575913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BB3" w:rsidRDefault="008D0BB3" w:rsidP="008D0BB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75914" w:history="1">
            <w:r w:rsidRPr="00495A0D">
              <w:rPr>
                <w:rStyle w:val="Hyperlink"/>
                <w:noProof/>
              </w:rPr>
              <w:t>Dados pessoais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_Toc460575914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BB3" w:rsidRDefault="008D0BB3" w:rsidP="008D0BB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75915" w:history="1">
            <w:r w:rsidRPr="00495A0D">
              <w:rPr>
                <w:rStyle w:val="Hyperlink"/>
                <w:noProof/>
              </w:rPr>
              <w:t>Áreas de atuação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_Toc460575915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BB3" w:rsidRDefault="008D0BB3" w:rsidP="008D0BB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575916" w:history="1">
            <w:r w:rsidRPr="00495A0D">
              <w:rPr>
                <w:rStyle w:val="Hyperlink"/>
                <w:noProof/>
              </w:rPr>
              <w:t>Áreas de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_Toc460575916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0BB3" w:rsidRDefault="008D0BB3" w:rsidP="008D0BB3">
          <w:pPr>
            <w:pStyle w:val="Sumrio1"/>
            <w:jc w:val="center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460575917" w:history="1">
            <w:r w:rsidRPr="00495A0D">
              <w:rPr>
                <w:rStyle w:val="Hyperlink"/>
                <w:noProof/>
              </w:rPr>
              <w:t>Suporte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_Toc460575917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1F4" w:rsidRDefault="005F01F4" w:rsidP="008D0BB3">
          <w:pPr>
            <w:jc w:val="center"/>
          </w:pPr>
          <w:r w:rsidRPr="005F01F4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0F5D7C" w:rsidRDefault="000F5D7C">
      <w:pPr>
        <w:pStyle w:val="Ttulo"/>
        <w:rPr>
          <w:rFonts w:asciiTheme="majorHAnsi" w:eastAsiaTheme="majorEastAsia" w:hAnsiTheme="majorHAnsi" w:cstheme="majorBidi"/>
          <w:b/>
          <w:bCs/>
          <w:caps/>
          <w:color w:val="DD8047" w:themeColor="accent2"/>
          <w:spacing w:val="50"/>
          <w:sz w:val="24"/>
          <w:szCs w:val="24"/>
        </w:rPr>
      </w:pPr>
    </w:p>
    <w:p w:rsidR="00FD007B" w:rsidRDefault="00FD007B">
      <w:pPr>
        <w:spacing w:after="160"/>
      </w:pPr>
    </w:p>
    <w:p w:rsidR="001A02F9" w:rsidRDefault="001A02F9">
      <w:pPr>
        <w:spacing w:after="200" w:line="276" w:lineRule="auto"/>
        <w:rPr>
          <w:color w:val="775F55" w:themeColor="text2"/>
          <w:sz w:val="72"/>
          <w:szCs w:val="72"/>
        </w:rPr>
      </w:pPr>
      <w:r>
        <w:br w:type="page"/>
      </w:r>
    </w:p>
    <w:p w:rsidR="00FD007B" w:rsidRDefault="007825F5" w:rsidP="007825F5">
      <w:pPr>
        <w:pStyle w:val="Estilo1"/>
        <w:outlineLvl w:val="0"/>
      </w:pPr>
      <w:bookmarkStart w:id="0" w:name="_Toc460575900"/>
      <w:r>
        <w:lastRenderedPageBreak/>
        <w:t>Introdução</w:t>
      </w:r>
      <w:bookmarkEnd w:id="0"/>
    </w:p>
    <w:p w:rsidR="00FD007B" w:rsidRDefault="00FD007B">
      <w:pPr>
        <w:spacing w:after="160"/>
        <w:rPr>
          <w:sz w:val="24"/>
          <w:szCs w:val="24"/>
        </w:rPr>
      </w:pPr>
    </w:p>
    <w:p w:rsidR="005579E7" w:rsidRDefault="005579E7">
      <w:pPr>
        <w:spacing w:after="160"/>
        <w:rPr>
          <w:rFonts w:asciiTheme="majorHAnsi" w:hAnsiTheme="majorHAnsi" w:cs="Arial"/>
          <w:sz w:val="24"/>
          <w:szCs w:val="24"/>
          <w:shd w:val="clear" w:color="auto" w:fill="FFFFFF"/>
        </w:rPr>
      </w:pPr>
      <w:r>
        <w:rPr>
          <w:sz w:val="24"/>
          <w:szCs w:val="24"/>
        </w:rPr>
        <w:t>O Software He</w:t>
      </w:r>
      <w:r w:rsidRPr="005579E7">
        <w:rPr>
          <w:sz w:val="24"/>
          <w:szCs w:val="24"/>
        </w:rPr>
        <w:t>lp</w:t>
      </w:r>
      <w:r w:rsidRPr="005579E7">
        <w:rPr>
          <w:rFonts w:asciiTheme="majorHAnsi" w:hAnsiTheme="majorHAnsi" w:cs="Arial"/>
          <w:sz w:val="24"/>
          <w:szCs w:val="24"/>
          <w:shd w:val="clear" w:color="auto" w:fill="FFFFFF"/>
        </w:rPr>
        <w:t>µ</w:t>
      </w:r>
      <w:r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</w:t>
      </w:r>
      <w:r w:rsidR="0093625A">
        <w:rPr>
          <w:rFonts w:asciiTheme="majorHAnsi" w:hAnsiTheme="majorHAnsi" w:cs="Arial"/>
          <w:sz w:val="24"/>
          <w:szCs w:val="24"/>
          <w:shd w:val="clear" w:color="auto" w:fill="FFFFFF"/>
        </w:rPr>
        <w:t>é plataforma que fornece aos seus usuários um meio para trocar conhecimento. Isso acontece através da disponibilidade dos materiais e pela opção para contatar a pessoa para ter aulas e/ou tirar dúvidas.</w:t>
      </w:r>
    </w:p>
    <w:p w:rsidR="001A02F9" w:rsidRDefault="0093625A">
      <w:pPr>
        <w:spacing w:after="160"/>
        <w:rPr>
          <w:rFonts w:asciiTheme="majorHAnsi" w:hAnsiTheme="majorHAnsi" w:cs="Arial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sz w:val="24"/>
          <w:szCs w:val="24"/>
          <w:shd w:val="clear" w:color="auto" w:fill="FFFFFF"/>
        </w:rPr>
        <w:t>Dentro do sistema, você é capaz de apender sobre os mais diversos assuntos</w:t>
      </w:r>
      <w:r w:rsidR="001A02F9"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e ajudar outra pessoa, ensinando aquilo que você sabe.</w:t>
      </w:r>
    </w:p>
    <w:p w:rsidR="0093625A" w:rsidRDefault="0093625A" w:rsidP="001A02F9">
      <w:pPr>
        <w:rPr>
          <w:rFonts w:asciiTheme="majorHAnsi" w:hAnsiTheme="majorHAnsi" w:cs="Arial"/>
          <w:sz w:val="24"/>
          <w:szCs w:val="24"/>
          <w:shd w:val="clear" w:color="auto" w:fill="FFFFFF"/>
        </w:rPr>
      </w:pPr>
    </w:p>
    <w:p w:rsidR="001A02F9" w:rsidRDefault="001A02F9" w:rsidP="001A02F9">
      <w:pPr>
        <w:pStyle w:val="Estilo2"/>
        <w:outlineLvl w:val="1"/>
      </w:pPr>
      <w:bookmarkStart w:id="1" w:name="_Toc460575901"/>
      <w:r>
        <w:t>Como funciona?</w:t>
      </w:r>
      <w:bookmarkEnd w:id="1"/>
    </w:p>
    <w:p w:rsidR="001A02F9" w:rsidRPr="001A02F9" w:rsidRDefault="001A02F9" w:rsidP="001A02F9">
      <w:pPr>
        <w:spacing w:after="0"/>
        <w:rPr>
          <w:sz w:val="24"/>
          <w:szCs w:val="24"/>
          <w:shd w:val="clear" w:color="auto" w:fill="FFFFFF"/>
        </w:rPr>
      </w:pPr>
    </w:p>
    <w:p w:rsidR="00FD007B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>Para ter acesso, basta instala-lo em seu computador pessoal. Você pode fazer o download do sistema He</w:t>
      </w:r>
      <w:r w:rsidRPr="005579E7">
        <w:rPr>
          <w:sz w:val="24"/>
          <w:szCs w:val="24"/>
        </w:rPr>
        <w:t>lp</w:t>
      </w:r>
      <w:r w:rsidRPr="005579E7">
        <w:rPr>
          <w:rFonts w:asciiTheme="majorHAnsi" w:hAnsiTheme="majorHAnsi" w:cs="Arial"/>
          <w:sz w:val="24"/>
          <w:szCs w:val="24"/>
          <w:shd w:val="clear" w:color="auto" w:fill="FFFFFF"/>
        </w:rPr>
        <w:t>µ</w:t>
      </w:r>
      <w:r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através do site oficial da empresa ST062</w:t>
      </w:r>
      <w:r w:rsidRPr="001A02F9">
        <w:rPr>
          <w:rFonts w:asciiTheme="majorHAnsi" w:hAnsiTheme="majorHAnsi" w:cs="Arial"/>
          <w:sz w:val="24"/>
          <w:szCs w:val="24"/>
          <w:shd w:val="clear" w:color="auto" w:fill="FFFFFF"/>
          <w:vertAlign w:val="superscript"/>
        </w:rPr>
        <w:t>®</w:t>
      </w:r>
      <w:r>
        <w:rPr>
          <w:sz w:val="24"/>
          <w:szCs w:val="24"/>
        </w:rPr>
        <w:t>. O software é distribuído gratuitamente.</w:t>
      </w:r>
    </w:p>
    <w:p w:rsidR="001A02F9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>O cadastro no sistema é feito logo de início e no próprio software. Após efetuar o cadastro, você poderá acessar a sua conta e começar a desfrutar das oportunidades que o sistema oferece.</w:t>
      </w:r>
    </w:p>
    <w:p w:rsidR="001A02F9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>No seu perfil, você consegue um acesso rápido para o seu portfólio, onde poderá atualizar o material disponibilizado; para a pesquisa de usuários, onde é possível encontrar pessoas com os quais você tenha interesse em aprender algo; e alterar suas configurações no sistema.</w:t>
      </w:r>
    </w:p>
    <w:p w:rsidR="001A02F9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>Neste manual, todas as interações do usuário com o sistema estarão descritas detalhadamente nas seções a seguir.</w:t>
      </w:r>
    </w:p>
    <w:p w:rsidR="001A02F9" w:rsidRPr="001A02F9" w:rsidRDefault="001A02F9" w:rsidP="001A02F9">
      <w:pPr>
        <w:rPr>
          <w:sz w:val="24"/>
          <w:szCs w:val="24"/>
        </w:rPr>
      </w:pPr>
    </w:p>
    <w:p w:rsidR="00FD007B" w:rsidRDefault="00FD007B">
      <w:pPr>
        <w:spacing w:after="160"/>
      </w:pPr>
    </w:p>
    <w:p w:rsidR="00FD007B" w:rsidRDefault="00FD007B">
      <w:pPr>
        <w:spacing w:after="160"/>
      </w:pPr>
    </w:p>
    <w:p w:rsidR="00FD007B" w:rsidRDefault="00FD007B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1A02F9" w:rsidRDefault="001A02F9">
      <w:pPr>
        <w:spacing w:after="200" w:line="276" w:lineRule="auto"/>
        <w:rPr>
          <w:color w:val="775F55" w:themeColor="text2"/>
          <w:sz w:val="72"/>
          <w:szCs w:val="72"/>
        </w:rPr>
      </w:pPr>
      <w:r>
        <w:br w:type="page"/>
      </w:r>
    </w:p>
    <w:p w:rsidR="0056584F" w:rsidRDefault="00D40B30" w:rsidP="00FD007B">
      <w:pPr>
        <w:pStyle w:val="Estilo1"/>
        <w:outlineLvl w:val="0"/>
      </w:pPr>
      <w:bookmarkStart w:id="2" w:name="_Toc460575902"/>
      <w:r>
        <w:lastRenderedPageBreak/>
        <w:t>Tela inicial</w:t>
      </w:r>
      <w:bookmarkEnd w:id="2"/>
    </w:p>
    <w:p w:rsidR="0056584F" w:rsidRPr="00FE0688" w:rsidRDefault="0056584F" w:rsidP="00FE0688">
      <w:pPr>
        <w:rPr>
          <w:sz w:val="24"/>
          <w:szCs w:val="24"/>
        </w:rPr>
      </w:pPr>
    </w:p>
    <w:p w:rsidR="0056584F" w:rsidRDefault="00FE0688" w:rsidP="00FE0688">
      <w:pPr>
        <w:rPr>
          <w:sz w:val="24"/>
          <w:szCs w:val="24"/>
        </w:rPr>
      </w:pPr>
      <w:r w:rsidRPr="00FE0688">
        <w:rPr>
          <w:sz w:val="24"/>
          <w:szCs w:val="24"/>
        </w:rPr>
        <w:t>Assim que o usuário</w:t>
      </w:r>
      <w:r>
        <w:rPr>
          <w:sz w:val="24"/>
          <w:szCs w:val="24"/>
        </w:rPr>
        <w:t xml:space="preserve"> iniciar o sistema, a seguinte tela aparecerá. A tela inicial do sistema dará a opção do usuário se cadastrar, caso ainda não tenha acesso, selecionando a opção “Cadastrar”, e, entrar no sistema, na opção “Login”.</w:t>
      </w:r>
    </w:p>
    <w:p w:rsidR="00BD07F7" w:rsidRDefault="007B3E63" w:rsidP="00FE068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15232" behindDoc="0" locked="0" layoutInCell="1" allowOverlap="1" wp14:anchorId="08B2BAF4" wp14:editId="4BBADD4F">
            <wp:simplePos x="0" y="0"/>
            <wp:positionH relativeFrom="column">
              <wp:posOffset>619125</wp:posOffset>
            </wp:positionH>
            <wp:positionV relativeFrom="paragraph">
              <wp:posOffset>1411</wp:posOffset>
            </wp:positionV>
            <wp:extent cx="4978400" cy="2245995"/>
            <wp:effectExtent l="0" t="0" r="0" b="190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272" r="33619" b="46954"/>
                    <a:stretch/>
                  </pic:blipFill>
                  <pic:spPr bwMode="auto">
                    <a:xfrm>
                      <a:off x="0" y="0"/>
                      <a:ext cx="4978400" cy="224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E51" w:rsidRDefault="00BB6E51" w:rsidP="00FE0688">
      <w:pPr>
        <w:rPr>
          <w:sz w:val="24"/>
          <w:szCs w:val="24"/>
        </w:rPr>
      </w:pPr>
    </w:p>
    <w:p w:rsidR="00BB6E51" w:rsidRDefault="00BB6E51" w:rsidP="00FE0688">
      <w:pPr>
        <w:rPr>
          <w:sz w:val="24"/>
          <w:szCs w:val="24"/>
        </w:rPr>
      </w:pPr>
    </w:p>
    <w:p w:rsidR="00BB6E51" w:rsidRDefault="00BB6E51" w:rsidP="00FE0688">
      <w:pPr>
        <w:rPr>
          <w:sz w:val="24"/>
          <w:szCs w:val="24"/>
        </w:rPr>
      </w:pPr>
    </w:p>
    <w:p w:rsidR="00BB6E51" w:rsidRPr="00FE0688" w:rsidRDefault="00BB6E51" w:rsidP="00FE0688">
      <w:pPr>
        <w:rPr>
          <w:sz w:val="24"/>
          <w:szCs w:val="24"/>
        </w:rPr>
      </w:pPr>
    </w:p>
    <w:p w:rsidR="00FE0688" w:rsidRDefault="00FE0688" w:rsidP="00FE0688">
      <w:pPr>
        <w:rPr>
          <w:noProof/>
        </w:rPr>
      </w:pPr>
    </w:p>
    <w:p w:rsidR="0056584F" w:rsidRDefault="0056584F" w:rsidP="00FE0688">
      <w:pPr>
        <w:rPr>
          <w:sz w:val="24"/>
          <w:szCs w:val="24"/>
        </w:rPr>
      </w:pPr>
    </w:p>
    <w:p w:rsidR="007B3E63" w:rsidRDefault="007B3E63" w:rsidP="00FE068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298A6577" wp14:editId="3D634A7E">
            <wp:simplePos x="0" y="0"/>
            <wp:positionH relativeFrom="column">
              <wp:posOffset>0</wp:posOffset>
            </wp:positionH>
            <wp:positionV relativeFrom="paragraph">
              <wp:posOffset>476744</wp:posOffset>
            </wp:positionV>
            <wp:extent cx="276225" cy="238125"/>
            <wp:effectExtent l="0" t="0" r="9525" b="9525"/>
            <wp:wrapSquare wrapText="bothSides"/>
            <wp:docPr id="15" name="Imagem 15" descr="http://www.hajes-racing.com/wp-content/uploads/2015/10/Warning_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ajes-racing.com/wp-content/uploads/2015/10/Warning_sig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432B0C04" wp14:editId="6578D8E2">
                <wp:simplePos x="0" y="0"/>
                <wp:positionH relativeFrom="column">
                  <wp:posOffset>504825</wp:posOffset>
                </wp:positionH>
                <wp:positionV relativeFrom="paragraph">
                  <wp:posOffset>231422</wp:posOffset>
                </wp:positionV>
                <wp:extent cx="5200650" cy="635"/>
                <wp:effectExtent l="0" t="0" r="0" b="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E0688" w:rsidRPr="002E1129" w:rsidRDefault="00FE0688" w:rsidP="00FE068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C086A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Tela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2B0C0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9.75pt;margin-top:18.2pt;width:409.5pt;height:.05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" stroked="f">
                <v:textbox style="mso-fit-shape-to-text:t" inset="0,0,0,0">
                  <w:txbxContent>
                    <w:p w:rsidR="00FE0688" w:rsidRPr="002E1129" w:rsidRDefault="00FE0688" w:rsidP="00FE0688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C086A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Tela inicial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F01F4" w:rsidRDefault="00BD07F7" w:rsidP="00BB6E51">
      <w:pPr>
        <w:rPr>
          <w:sz w:val="24"/>
          <w:szCs w:val="24"/>
        </w:rPr>
      </w:pPr>
      <w:r>
        <w:rPr>
          <w:sz w:val="24"/>
          <w:szCs w:val="24"/>
        </w:rPr>
        <w:t>Não é possível acessar o sistema sem que tenha sido realizado o cadastro previamente.</w:t>
      </w:r>
    </w:p>
    <w:p w:rsidR="00BD07F7" w:rsidRDefault="00BD07F7" w:rsidP="00BB6E51">
      <w:pPr>
        <w:rPr>
          <w:sz w:val="24"/>
          <w:szCs w:val="24"/>
        </w:rPr>
      </w:pPr>
    </w:p>
    <w:p w:rsidR="00FD007B" w:rsidRDefault="00FD007B" w:rsidP="00FD007B">
      <w:pPr>
        <w:pStyle w:val="Estilo2"/>
        <w:outlineLvl w:val="1"/>
      </w:pPr>
      <w:bookmarkStart w:id="3" w:name="_Toc460575903"/>
      <w:r>
        <w:t>Cadastro</w:t>
      </w:r>
      <w:bookmarkEnd w:id="3"/>
    </w:p>
    <w:p w:rsidR="007825F5" w:rsidRDefault="007825F5" w:rsidP="00532BCF">
      <w:pPr>
        <w:spacing w:after="0"/>
        <w:rPr>
          <w:sz w:val="24"/>
          <w:szCs w:val="24"/>
        </w:rPr>
      </w:pPr>
    </w:p>
    <w:p w:rsidR="00AF3A18" w:rsidRDefault="00AF3A18" w:rsidP="008C3B55">
      <w:pPr>
        <w:rPr>
          <w:sz w:val="24"/>
          <w:szCs w:val="24"/>
        </w:rPr>
      </w:pPr>
      <w:r>
        <w:rPr>
          <w:sz w:val="24"/>
          <w:szCs w:val="24"/>
        </w:rPr>
        <w:t>Para efetuar o cadastro no sistema, são solicitados os seguintes dados, conforme descritos na imagem.</w:t>
      </w:r>
    </w:p>
    <w:p w:rsidR="00AF3A18" w:rsidRDefault="00AF3A18" w:rsidP="008C3B5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04CA2D65" wp14:editId="5B3C36E2">
            <wp:simplePos x="0" y="0"/>
            <wp:positionH relativeFrom="column">
              <wp:posOffset>1228725</wp:posOffset>
            </wp:positionH>
            <wp:positionV relativeFrom="paragraph">
              <wp:posOffset>24765</wp:posOffset>
            </wp:positionV>
            <wp:extent cx="3762375" cy="3274695"/>
            <wp:effectExtent l="0" t="0" r="9525" b="190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545" r="35607" b="707"/>
                    <a:stretch/>
                  </pic:blipFill>
                  <pic:spPr bwMode="auto">
                    <a:xfrm>
                      <a:off x="0" y="0"/>
                      <a:ext cx="3762375" cy="327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3A18" w:rsidRDefault="00AF3A18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AF3A18" w:rsidP="008C3B55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2161F2E" wp14:editId="45B6E35B">
                <wp:simplePos x="0" y="0"/>
                <wp:positionH relativeFrom="column">
                  <wp:posOffset>1228725</wp:posOffset>
                </wp:positionH>
                <wp:positionV relativeFrom="paragraph">
                  <wp:posOffset>443865</wp:posOffset>
                </wp:positionV>
                <wp:extent cx="3762375" cy="635"/>
                <wp:effectExtent l="0" t="0" r="0" b="0"/>
                <wp:wrapSquare wrapText="bothSides"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3A18" w:rsidRPr="00C63078" w:rsidRDefault="00AF3A18" w:rsidP="00AF3A1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C086A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61F2E" id="Caixa de texto 5" o:spid="_x0000_s1027" type="#_x0000_t202" style="position:absolute;margin-left:96.75pt;margin-top:34.95pt;width:296.25pt;height:.0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" stroked="f">
                <v:textbox style="mso-fit-shape-to-text:t" inset="0,0,0,0">
                  <w:txbxContent>
                    <w:p w:rsidR="00AF3A18" w:rsidRPr="00C63078" w:rsidRDefault="00AF3A18" w:rsidP="00AF3A18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C086A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Cadastro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F3A18" w:rsidRDefault="00AF3A18" w:rsidP="008C3B55">
      <w:pPr>
        <w:rPr>
          <w:noProof/>
        </w:rPr>
      </w:pPr>
    </w:p>
    <w:p w:rsidR="008C3B55" w:rsidRDefault="00AF3A18" w:rsidP="008C3B55">
      <w:pPr>
        <w:rPr>
          <w:noProof/>
        </w:rPr>
      </w:pPr>
      <w:r>
        <w:rPr>
          <w:noProof/>
        </w:rPr>
        <w:t>Em relação aos dados pessoais, o nome do usuário, assim como seu e-mail e senha são de preenchimento obrigatório. As informações quanto a sexo, idade e meios de contato (redes sociais e telefone) são opcionais, podendo ser alteradas futuramente.</w:t>
      </w:r>
    </w:p>
    <w:p w:rsidR="00AF3A18" w:rsidRDefault="00AF3A18" w:rsidP="00AF3A18">
      <w:pPr>
        <w:rPr>
          <w:noProof/>
        </w:rPr>
      </w:pPr>
    </w:p>
    <w:p w:rsidR="00881A20" w:rsidRPr="006F0118" w:rsidRDefault="00881A20" w:rsidP="00881A20">
      <w:pPr>
        <w:pStyle w:val="Estilo3"/>
        <w:outlineLvl w:val="2"/>
        <w:rPr>
          <w:sz w:val="44"/>
          <w:szCs w:val="44"/>
        </w:rPr>
      </w:pPr>
      <w:bookmarkStart w:id="4" w:name="_Toc460575904"/>
      <w:r w:rsidRPr="006F0118">
        <w:rPr>
          <w:sz w:val="44"/>
          <w:szCs w:val="44"/>
        </w:rPr>
        <w:t>Áreas de atuação e interesse</w:t>
      </w:r>
      <w:bookmarkEnd w:id="4"/>
    </w:p>
    <w:p w:rsidR="00881A20" w:rsidRDefault="00881A20" w:rsidP="00D5530F">
      <w:pPr>
        <w:spacing w:after="0"/>
        <w:rPr>
          <w:noProof/>
          <w:sz w:val="24"/>
          <w:szCs w:val="24"/>
        </w:rPr>
      </w:pPr>
    </w:p>
    <w:p w:rsidR="00D5530F" w:rsidRDefault="00532BCF" w:rsidP="00D5530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Uma parte muito importante no cadastro, é definir quais são os seus interesses no sistema. Para isso, o conhecimento vem separado em áreas de atuação e interesse.</w:t>
      </w:r>
      <w:r w:rsidR="00D5530F">
        <w:rPr>
          <w:noProof/>
          <w:sz w:val="24"/>
          <w:szCs w:val="24"/>
        </w:rPr>
        <w:t xml:space="preserve"> </w:t>
      </w:r>
    </w:p>
    <w:p w:rsidR="00D5530F" w:rsidRDefault="00532BCF" w:rsidP="00D5530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A área de atuação representa o conhecimento que o usuário detêm, </w:t>
      </w:r>
      <w:r w:rsidR="00D5530F">
        <w:rPr>
          <w:noProof/>
          <w:sz w:val="24"/>
          <w:szCs w:val="24"/>
        </w:rPr>
        <w:t xml:space="preserve">aquele que ele pode ensinar a outras pessoas e disponibilizar material referente em seu portfólio. E a área de interesse mostra quais áreas o usuário está interessado em aprender, por quais conteúdos ele procura. </w:t>
      </w:r>
    </w:p>
    <w:p w:rsidR="00140414" w:rsidRDefault="00140414" w:rsidP="00D5530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Além disso, caso o sistema não teha apresentado explicitamente a área que você deseja aprender ou ensinar, você pode inserir uma nova área no sistema no campo “Outros”.</w:t>
      </w:r>
    </w:p>
    <w:p w:rsidR="00140414" w:rsidRDefault="00FC086A" w:rsidP="00D5530F">
      <w:pPr>
        <w:rPr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DC2F18B" wp14:editId="0AB913C7">
                <wp:simplePos x="0" y="0"/>
                <wp:positionH relativeFrom="column">
                  <wp:posOffset>2409825</wp:posOffset>
                </wp:positionH>
                <wp:positionV relativeFrom="paragraph">
                  <wp:posOffset>292735</wp:posOffset>
                </wp:positionV>
                <wp:extent cx="1457325" cy="635"/>
                <wp:effectExtent l="0" t="0" r="9525" b="0"/>
                <wp:wrapSquare wrapText="bothSides"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C086A" w:rsidRPr="001C51CB" w:rsidRDefault="00FC086A" w:rsidP="00FC086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Campo Outros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C2F18B" id="Caixa de texto 13" o:spid="_x0000_s1028" type="#_x0000_t202" style="position:absolute;margin-left:189.75pt;margin-top:23.05pt;width:114.75pt;height:.05pt;z-index:25167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" stroked="f">
                <v:textbox style="mso-fit-shape-to-text:t" inset="0,0,0,0">
                  <w:txbxContent>
                    <w:p w:rsidR="00FC086A" w:rsidRPr="001C51CB" w:rsidRDefault="00FC086A" w:rsidP="00FC086A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Campo Outros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40414">
        <w:rPr>
          <w:noProof/>
        </w:rPr>
        <w:drawing>
          <wp:anchor distT="0" distB="0" distL="114300" distR="114300" simplePos="0" relativeHeight="251681792" behindDoc="0" locked="0" layoutInCell="1" allowOverlap="1" wp14:anchorId="4EA370F4" wp14:editId="6F312963">
            <wp:simplePos x="0" y="0"/>
            <wp:positionH relativeFrom="column">
              <wp:posOffset>2563622</wp:posOffset>
            </wp:positionH>
            <wp:positionV relativeFrom="paragraph">
              <wp:posOffset>14097</wp:posOffset>
            </wp:positionV>
            <wp:extent cx="1081405" cy="219075"/>
            <wp:effectExtent l="0" t="0" r="4445" b="952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4" t="81830" r="72424" b="14149"/>
                    <a:stretch/>
                  </pic:blipFill>
                  <pic:spPr bwMode="auto">
                    <a:xfrm>
                      <a:off x="0" y="0"/>
                      <a:ext cx="1081405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0414" w:rsidRDefault="00140414" w:rsidP="00D5530F">
      <w:pPr>
        <w:rPr>
          <w:noProof/>
          <w:sz w:val="24"/>
          <w:szCs w:val="24"/>
        </w:rPr>
      </w:pPr>
    </w:p>
    <w:p w:rsidR="00D5530F" w:rsidRDefault="00140414" w:rsidP="00140414">
      <w:pPr>
        <w:ind w:left="720"/>
        <w:rPr>
          <w:rFonts w:asciiTheme="majorHAnsi" w:hAnsiTheme="majorHAnsi" w:cs="Arial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90C4135" wp14:editId="162E71FD">
            <wp:simplePos x="0" y="0"/>
            <wp:positionH relativeFrom="column">
              <wp:posOffset>0</wp:posOffset>
            </wp:positionH>
            <wp:positionV relativeFrom="paragraph">
              <wp:posOffset>73545</wp:posOffset>
            </wp:positionV>
            <wp:extent cx="276225" cy="238125"/>
            <wp:effectExtent l="0" t="0" r="9525" b="9525"/>
            <wp:wrapSquare wrapText="bothSides"/>
            <wp:docPr id="11" name="Imagem 11" descr="http://www.hajes-racing.com/wp-content/uploads/2015/10/Warning_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ajes-racing.com/wp-content/uploads/2015/10/Warning_sig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t xml:space="preserve">A equipe do sistema </w:t>
      </w:r>
      <w:r>
        <w:rPr>
          <w:sz w:val="24"/>
          <w:szCs w:val="24"/>
        </w:rPr>
        <w:t>He</w:t>
      </w:r>
      <w:r w:rsidRPr="005579E7">
        <w:rPr>
          <w:sz w:val="24"/>
          <w:szCs w:val="24"/>
        </w:rPr>
        <w:t>lp</w:t>
      </w:r>
      <w:r w:rsidRPr="005579E7">
        <w:rPr>
          <w:rFonts w:asciiTheme="majorHAnsi" w:hAnsiTheme="majorHAnsi" w:cs="Arial"/>
          <w:sz w:val="24"/>
          <w:szCs w:val="24"/>
          <w:shd w:val="clear" w:color="auto" w:fill="FFFFFF"/>
        </w:rPr>
        <w:t>µ</w:t>
      </w:r>
      <w:r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alerta que caso nenhum outro usuário tenha informado no campo “Outros” a mesma área que deseja inserir, suas pesquisas com este campo como filtro podem voltar vazias!</w:t>
      </w:r>
    </w:p>
    <w:p w:rsidR="00140414" w:rsidRDefault="00BC3C26" w:rsidP="00BC3C26">
      <w:pPr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5895ED6" wp14:editId="2207FF01">
            <wp:simplePos x="0" y="0"/>
            <wp:positionH relativeFrom="column">
              <wp:posOffset>-1270</wp:posOffset>
            </wp:positionH>
            <wp:positionV relativeFrom="paragraph">
              <wp:posOffset>3175</wp:posOffset>
            </wp:positionV>
            <wp:extent cx="345440" cy="338455"/>
            <wp:effectExtent l="0" t="0" r="0" b="4445"/>
            <wp:wrapSquare wrapText="bothSides"/>
            <wp:docPr id="12" name="Imagem 12" descr="http://www.seton.co.uk/media/catalog/product/d/m/dmeu_sr055_1_std.lang.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seton.co.uk/media/catalog/product/d/m/dmeu_sr055_1_std.lang.al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414">
        <w:rPr>
          <w:rFonts w:asciiTheme="majorHAnsi" w:hAnsiTheme="majorHAnsi" w:cs="Arial"/>
          <w:sz w:val="24"/>
          <w:szCs w:val="24"/>
          <w:shd w:val="clear" w:color="auto" w:fill="FFFFFF"/>
        </w:rPr>
        <w:t>Não é permitido inserir uma área pré-definida pelo sistema no campo “Outros”. Apenas áreas que ainda não foram listadas.</w:t>
      </w:r>
    </w:p>
    <w:p w:rsidR="00140414" w:rsidRDefault="00140414" w:rsidP="00D5530F">
      <w:pPr>
        <w:rPr>
          <w:noProof/>
          <w:sz w:val="24"/>
          <w:szCs w:val="24"/>
        </w:rPr>
      </w:pPr>
    </w:p>
    <w:p w:rsidR="00BB6E51" w:rsidRDefault="00BB6E51" w:rsidP="00BB6E51">
      <w:pPr>
        <w:pStyle w:val="Estilo2"/>
        <w:outlineLvl w:val="1"/>
      </w:pPr>
      <w:bookmarkStart w:id="5" w:name="_Toc460575905"/>
      <w:r>
        <w:t>Login</w:t>
      </w:r>
      <w:bookmarkEnd w:id="5"/>
    </w:p>
    <w:p w:rsidR="007825F5" w:rsidRDefault="007825F5" w:rsidP="00755277">
      <w:pPr>
        <w:spacing w:after="0"/>
        <w:rPr>
          <w:sz w:val="24"/>
          <w:szCs w:val="24"/>
        </w:rPr>
      </w:pPr>
    </w:p>
    <w:p w:rsidR="00755277" w:rsidRDefault="00755277" w:rsidP="00D5530F">
      <w:pPr>
        <w:rPr>
          <w:sz w:val="24"/>
          <w:szCs w:val="24"/>
        </w:rPr>
      </w:pPr>
      <w:r>
        <w:rPr>
          <w:sz w:val="24"/>
          <w:szCs w:val="24"/>
        </w:rPr>
        <w:t xml:space="preserve">Conforme definido, o usuário acessará o sistema com o e-mail e senha que foram cadastrados. </w:t>
      </w:r>
    </w:p>
    <w:p w:rsidR="00755277" w:rsidRDefault="00755277" w:rsidP="00D5530F">
      <w:pPr>
        <w:rPr>
          <w:sz w:val="24"/>
          <w:szCs w:val="24"/>
        </w:rPr>
      </w:pPr>
      <w:r>
        <w:rPr>
          <w:sz w:val="24"/>
          <w:szCs w:val="24"/>
        </w:rPr>
        <w:t>Esses dados poderão ser alterados posteriormente nas configurações do sistema.</w:t>
      </w:r>
    </w:p>
    <w:p w:rsidR="00755277" w:rsidRDefault="00755277" w:rsidP="00D5530F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39B12" wp14:editId="6E60D874">
                <wp:simplePos x="0" y="0"/>
                <wp:positionH relativeFrom="column">
                  <wp:posOffset>889000</wp:posOffset>
                </wp:positionH>
                <wp:positionV relativeFrom="paragraph">
                  <wp:posOffset>2209165</wp:posOffset>
                </wp:positionV>
                <wp:extent cx="4464685" cy="635"/>
                <wp:effectExtent l="0" t="0" r="0" b="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55277" w:rsidRPr="0065062E" w:rsidRDefault="00755277" w:rsidP="0075527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C086A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39B12" id="Caixa de texto 7" o:spid="_x0000_s1029" type="#_x0000_t202" style="position:absolute;margin-left:70pt;margin-top:173.95pt;width:351.5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" stroked="f">
                <v:textbox style="mso-fit-shape-to-text:t" inset="0,0,0,0">
                  <w:txbxContent>
                    <w:p w:rsidR="00755277" w:rsidRPr="0065062E" w:rsidRDefault="00755277" w:rsidP="00755277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C086A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Login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45CCEF5" wp14:editId="477C475F">
            <wp:simplePos x="0" y="0"/>
            <wp:positionH relativeFrom="column">
              <wp:posOffset>889203</wp:posOffset>
            </wp:positionH>
            <wp:positionV relativeFrom="paragraph">
              <wp:posOffset>62879</wp:posOffset>
            </wp:positionV>
            <wp:extent cx="4464685" cy="2089150"/>
            <wp:effectExtent l="0" t="0" r="0" b="635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" t="555" r="33608" b="44700"/>
                    <a:stretch/>
                  </pic:blipFill>
                  <pic:spPr bwMode="auto">
                    <a:xfrm>
                      <a:off x="0" y="0"/>
                      <a:ext cx="4464685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55277" w:rsidRDefault="00755277" w:rsidP="00D5530F">
      <w:pPr>
        <w:rPr>
          <w:sz w:val="24"/>
          <w:szCs w:val="24"/>
        </w:rPr>
      </w:pPr>
    </w:p>
    <w:p w:rsidR="00140414" w:rsidRDefault="00140414" w:rsidP="00D5530F">
      <w:pPr>
        <w:rPr>
          <w:noProof/>
        </w:rPr>
      </w:pPr>
    </w:p>
    <w:p w:rsidR="00755277" w:rsidRDefault="00755277" w:rsidP="00D5530F">
      <w:pPr>
        <w:rPr>
          <w:sz w:val="24"/>
          <w:szCs w:val="24"/>
        </w:rPr>
      </w:pPr>
    </w:p>
    <w:p w:rsidR="00755277" w:rsidRDefault="00755277" w:rsidP="00D5530F">
      <w:pPr>
        <w:rPr>
          <w:noProof/>
        </w:rPr>
      </w:pPr>
    </w:p>
    <w:p w:rsidR="00755277" w:rsidRDefault="00755277" w:rsidP="00D5530F">
      <w:pPr>
        <w:rPr>
          <w:sz w:val="24"/>
          <w:szCs w:val="24"/>
        </w:rPr>
      </w:pPr>
    </w:p>
    <w:p w:rsidR="00755277" w:rsidRDefault="00755277" w:rsidP="00D5530F">
      <w:pPr>
        <w:rPr>
          <w:sz w:val="24"/>
          <w:szCs w:val="24"/>
        </w:rPr>
      </w:pPr>
    </w:p>
    <w:p w:rsidR="007825F5" w:rsidRDefault="007825F5" w:rsidP="007825F5">
      <w:pPr>
        <w:pStyle w:val="Estilo1"/>
        <w:outlineLvl w:val="0"/>
      </w:pPr>
      <w:bookmarkStart w:id="6" w:name="_Toc460575906"/>
      <w:r>
        <w:lastRenderedPageBreak/>
        <w:t>Perfil</w:t>
      </w:r>
      <w:bookmarkEnd w:id="6"/>
    </w:p>
    <w:p w:rsidR="007825F5" w:rsidRDefault="007825F5" w:rsidP="008138D1">
      <w:pPr>
        <w:rPr>
          <w:sz w:val="24"/>
          <w:szCs w:val="24"/>
        </w:rPr>
      </w:pPr>
    </w:p>
    <w:p w:rsidR="008138D1" w:rsidRDefault="00355581" w:rsidP="008138D1">
      <w:pPr>
        <w:rPr>
          <w:sz w:val="24"/>
          <w:szCs w:val="24"/>
        </w:rPr>
      </w:pPr>
      <w:r>
        <w:rPr>
          <w:sz w:val="24"/>
          <w:szCs w:val="24"/>
        </w:rPr>
        <w:t xml:space="preserve">Após ter efetuado o login, o usuário terá acesso ao sistema através da sua página de perfil. É através dela que ele </w:t>
      </w:r>
      <w:r w:rsidR="00BB766C">
        <w:rPr>
          <w:sz w:val="24"/>
          <w:szCs w:val="24"/>
        </w:rPr>
        <w:t xml:space="preserve">acessará </w:t>
      </w:r>
      <w:r>
        <w:rPr>
          <w:sz w:val="24"/>
          <w:szCs w:val="24"/>
        </w:rPr>
        <w:t>todas as funcionalidades do sistema.</w:t>
      </w:r>
    </w:p>
    <w:p w:rsidR="00355581" w:rsidRDefault="00355581" w:rsidP="008138D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47766695" wp14:editId="244A40B1">
            <wp:simplePos x="0" y="0"/>
            <wp:positionH relativeFrom="column">
              <wp:posOffset>1057275</wp:posOffset>
            </wp:positionH>
            <wp:positionV relativeFrom="paragraph">
              <wp:posOffset>95885</wp:posOffset>
            </wp:positionV>
            <wp:extent cx="4105275" cy="196215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544" r="33465" b="43417"/>
                    <a:stretch/>
                  </pic:blipFill>
                  <pic:spPr bwMode="auto">
                    <a:xfrm>
                      <a:off x="0" y="0"/>
                      <a:ext cx="410527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55581" w:rsidRDefault="00355581" w:rsidP="008138D1">
      <w:pPr>
        <w:rPr>
          <w:noProof/>
        </w:rPr>
      </w:pPr>
    </w:p>
    <w:p w:rsidR="00355581" w:rsidRDefault="00355581" w:rsidP="008138D1">
      <w:pPr>
        <w:rPr>
          <w:sz w:val="24"/>
          <w:szCs w:val="24"/>
        </w:rPr>
      </w:pPr>
    </w:p>
    <w:p w:rsidR="00355581" w:rsidRDefault="00355581" w:rsidP="008138D1">
      <w:pPr>
        <w:rPr>
          <w:sz w:val="24"/>
          <w:szCs w:val="24"/>
        </w:rPr>
      </w:pPr>
    </w:p>
    <w:p w:rsidR="00355581" w:rsidRDefault="00355581" w:rsidP="008138D1">
      <w:pPr>
        <w:rPr>
          <w:sz w:val="24"/>
          <w:szCs w:val="24"/>
        </w:rPr>
      </w:pPr>
    </w:p>
    <w:p w:rsidR="00355581" w:rsidRDefault="00355581" w:rsidP="008138D1">
      <w:pPr>
        <w:rPr>
          <w:sz w:val="24"/>
          <w:szCs w:val="24"/>
        </w:rPr>
      </w:pPr>
    </w:p>
    <w:p w:rsidR="00355581" w:rsidRDefault="00355581" w:rsidP="008138D1">
      <w:pPr>
        <w:rPr>
          <w:sz w:val="24"/>
          <w:szCs w:val="24"/>
        </w:rPr>
      </w:pPr>
    </w:p>
    <w:p w:rsidR="00355581" w:rsidRDefault="00355581" w:rsidP="008138D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5DA10B5" wp14:editId="19BFAD46">
                <wp:simplePos x="0" y="0"/>
                <wp:positionH relativeFrom="column">
                  <wp:posOffset>1057275</wp:posOffset>
                </wp:positionH>
                <wp:positionV relativeFrom="paragraph">
                  <wp:posOffset>82550</wp:posOffset>
                </wp:positionV>
                <wp:extent cx="4105275" cy="635"/>
                <wp:effectExtent l="0" t="0" r="0" b="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55581" w:rsidRPr="008F1BCD" w:rsidRDefault="00355581" w:rsidP="0035558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C086A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Perfil do 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A10B5" id="Caixa de texto 8" o:spid="_x0000_s1030" type="#_x0000_t202" style="position:absolute;margin-left:83.25pt;margin-top:6.5pt;width:323.25pt;height:.0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" stroked="f">
                <v:textbox style="mso-fit-shape-to-text:t" inset="0,0,0,0">
                  <w:txbxContent>
                    <w:p w:rsidR="00355581" w:rsidRPr="008F1BCD" w:rsidRDefault="00355581" w:rsidP="00355581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FC086A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Perfil do usuário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55581" w:rsidRDefault="00355581" w:rsidP="008138D1">
      <w:pPr>
        <w:rPr>
          <w:sz w:val="24"/>
          <w:szCs w:val="24"/>
        </w:rPr>
      </w:pPr>
    </w:p>
    <w:p w:rsidR="008138D1" w:rsidRDefault="00BB766C" w:rsidP="008138D1">
      <w:pPr>
        <w:rPr>
          <w:sz w:val="24"/>
          <w:szCs w:val="24"/>
        </w:rPr>
      </w:pPr>
      <w:r>
        <w:rPr>
          <w:sz w:val="24"/>
          <w:szCs w:val="24"/>
        </w:rPr>
        <w:t>As opções são “Pesquisar” um outro usuário, acessar seu “Portfólio” para manipular o material que está sendo disponibilizado, visualizar e alterar suas “Configurações” no sistema, e um acesso direto ao suporte da empresa através de “Suporte”.</w:t>
      </w:r>
    </w:p>
    <w:p w:rsidR="00BB766C" w:rsidRDefault="00BB766C" w:rsidP="008138D1">
      <w:pPr>
        <w:rPr>
          <w:sz w:val="24"/>
          <w:szCs w:val="24"/>
        </w:rPr>
      </w:pPr>
    </w:p>
    <w:p w:rsidR="007825F5" w:rsidRDefault="007825F5" w:rsidP="00AD0361">
      <w:pPr>
        <w:pStyle w:val="Estilo2"/>
        <w:outlineLvl w:val="1"/>
      </w:pPr>
      <w:bookmarkStart w:id="7" w:name="_Toc460575907"/>
      <w:r>
        <w:t>Pesquisar</w:t>
      </w:r>
      <w:bookmarkEnd w:id="7"/>
    </w:p>
    <w:p w:rsidR="005F01F4" w:rsidRDefault="005F01F4" w:rsidP="00140414">
      <w:pPr>
        <w:spacing w:after="0"/>
      </w:pPr>
    </w:p>
    <w:p w:rsidR="00140414" w:rsidRDefault="00140414" w:rsidP="00140414">
      <w:r>
        <w:t xml:space="preserve">É através da pesquisa que é possível encontrar os vários usuários que interagem com o sistema. </w:t>
      </w:r>
    </w:p>
    <w:p w:rsidR="00140414" w:rsidRDefault="00140414" w:rsidP="00140414">
      <w:r>
        <w:rPr>
          <w:noProof/>
        </w:rPr>
        <w:drawing>
          <wp:anchor distT="0" distB="0" distL="114300" distR="114300" simplePos="0" relativeHeight="251665408" behindDoc="0" locked="0" layoutInCell="1" allowOverlap="1" wp14:anchorId="6C944703" wp14:editId="0F7523FF">
            <wp:simplePos x="0" y="0"/>
            <wp:positionH relativeFrom="column">
              <wp:posOffset>1076325</wp:posOffset>
            </wp:positionH>
            <wp:positionV relativeFrom="paragraph">
              <wp:posOffset>163830</wp:posOffset>
            </wp:positionV>
            <wp:extent cx="4076700" cy="246697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" t="545" r="33772" b="28998"/>
                    <a:stretch/>
                  </pic:blipFill>
                  <pic:spPr bwMode="auto">
                    <a:xfrm>
                      <a:off x="0" y="0"/>
                      <a:ext cx="407670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40414" w:rsidRDefault="00140414" w:rsidP="00140414"/>
    <w:p w:rsidR="00140414" w:rsidRDefault="00140414" w:rsidP="00140414"/>
    <w:p w:rsidR="00140414" w:rsidRDefault="00140414" w:rsidP="00140414">
      <w:pPr>
        <w:rPr>
          <w:noProof/>
        </w:rPr>
      </w:pPr>
    </w:p>
    <w:p w:rsidR="00140414" w:rsidRDefault="00140414" w:rsidP="00140414"/>
    <w:p w:rsidR="00140414" w:rsidRDefault="00140414" w:rsidP="00140414">
      <w:bookmarkStart w:id="8" w:name="_GoBack"/>
      <w:bookmarkEnd w:id="8"/>
    </w:p>
    <w:p w:rsidR="00140414" w:rsidRDefault="00140414" w:rsidP="00140414"/>
    <w:p w:rsidR="00140414" w:rsidRDefault="00140414" w:rsidP="00140414"/>
    <w:p w:rsidR="00140414" w:rsidRDefault="00140414" w:rsidP="00140414"/>
    <w:p w:rsidR="00140414" w:rsidRDefault="00140414" w:rsidP="00140414"/>
    <w:p w:rsidR="00140414" w:rsidRDefault="00140414" w:rsidP="00140414">
      <w:r>
        <w:t xml:space="preserve">A página para a pesquisa apresentar filtros </w:t>
      </w:r>
      <w:r w:rsidR="006B282F">
        <w:t>(...)</w:t>
      </w:r>
    </w:p>
    <w:p w:rsidR="007825F5" w:rsidRPr="006F0118" w:rsidRDefault="00A11101" w:rsidP="007825F5">
      <w:pPr>
        <w:pStyle w:val="Estilo3"/>
        <w:outlineLvl w:val="2"/>
        <w:rPr>
          <w:sz w:val="44"/>
          <w:szCs w:val="44"/>
        </w:rPr>
      </w:pPr>
      <w:bookmarkStart w:id="9" w:name="_Toc460575908"/>
      <w:r w:rsidRPr="006F0118">
        <w:rPr>
          <w:sz w:val="44"/>
          <w:szCs w:val="44"/>
        </w:rPr>
        <w:lastRenderedPageBreak/>
        <w:t>Filtros</w:t>
      </w:r>
      <w:bookmarkEnd w:id="9"/>
    </w:p>
    <w:p w:rsidR="00A11101" w:rsidRDefault="00A11101" w:rsidP="007825F5">
      <w:pPr>
        <w:pStyle w:val="Estilo3"/>
        <w:outlineLvl w:val="2"/>
      </w:pPr>
    </w:p>
    <w:p w:rsidR="00A11101" w:rsidRPr="006F0118" w:rsidRDefault="00A11101" w:rsidP="007825F5">
      <w:pPr>
        <w:pStyle w:val="Estilo3"/>
        <w:outlineLvl w:val="2"/>
        <w:rPr>
          <w:sz w:val="44"/>
          <w:szCs w:val="44"/>
        </w:rPr>
      </w:pPr>
      <w:bookmarkStart w:id="10" w:name="_Toc460575909"/>
      <w:r w:rsidRPr="006F0118">
        <w:rPr>
          <w:sz w:val="44"/>
          <w:szCs w:val="44"/>
        </w:rPr>
        <w:t>Perfil dos amigos</w:t>
      </w:r>
      <w:bookmarkEnd w:id="10"/>
    </w:p>
    <w:p w:rsidR="00A11101" w:rsidRDefault="00A11101" w:rsidP="007825F5">
      <w:pPr>
        <w:pStyle w:val="Estilo3"/>
        <w:outlineLvl w:val="2"/>
      </w:pPr>
    </w:p>
    <w:p w:rsidR="00A11101" w:rsidRPr="006F0118" w:rsidRDefault="00A11101" w:rsidP="007825F5">
      <w:pPr>
        <w:pStyle w:val="Estilo3"/>
        <w:outlineLvl w:val="2"/>
        <w:rPr>
          <w:sz w:val="44"/>
          <w:szCs w:val="44"/>
        </w:rPr>
      </w:pPr>
      <w:bookmarkStart w:id="11" w:name="_Toc460575910"/>
      <w:r w:rsidRPr="006F0118">
        <w:rPr>
          <w:sz w:val="44"/>
          <w:szCs w:val="44"/>
        </w:rPr>
        <w:t>Portfólio dos amigos</w:t>
      </w:r>
      <w:bookmarkEnd w:id="11"/>
    </w:p>
    <w:p w:rsidR="007825F5" w:rsidRDefault="007825F5" w:rsidP="007825F5">
      <w:pPr>
        <w:pStyle w:val="Estilo2"/>
      </w:pPr>
    </w:p>
    <w:p w:rsidR="00AD0361" w:rsidRDefault="00AD0361" w:rsidP="007825F5">
      <w:pPr>
        <w:pStyle w:val="Estilo2"/>
        <w:outlineLvl w:val="1"/>
      </w:pPr>
    </w:p>
    <w:p w:rsidR="007825F5" w:rsidRDefault="007825F5" w:rsidP="005F01F4">
      <w:pPr>
        <w:pStyle w:val="Estilo2"/>
        <w:outlineLvl w:val="1"/>
      </w:pPr>
      <w:bookmarkStart w:id="12" w:name="_Toc460575911"/>
      <w:r>
        <w:t>Portfólio</w:t>
      </w:r>
      <w:bookmarkEnd w:id="12"/>
    </w:p>
    <w:p w:rsidR="005F01F4" w:rsidRDefault="005F01F4" w:rsidP="005F01F4">
      <w:pPr>
        <w:pStyle w:val="Estilo2"/>
        <w:outlineLvl w:val="1"/>
      </w:pPr>
    </w:p>
    <w:p w:rsidR="00AD0361" w:rsidRPr="005F01F4" w:rsidRDefault="00A11101" w:rsidP="005F01F4">
      <w:pPr>
        <w:pStyle w:val="Estilo2"/>
        <w:outlineLvl w:val="2"/>
      </w:pPr>
      <w:bookmarkStart w:id="13" w:name="_Toc460575912"/>
      <w:r>
        <w:t xml:space="preserve">Seus </w:t>
      </w:r>
      <w:r w:rsidR="00AD0361" w:rsidRPr="005F01F4">
        <w:t>arquivo</w:t>
      </w:r>
      <w:r>
        <w:t>s</w:t>
      </w:r>
      <w:bookmarkEnd w:id="13"/>
    </w:p>
    <w:p w:rsidR="007825F5" w:rsidRDefault="007825F5" w:rsidP="007825F5">
      <w:pPr>
        <w:pStyle w:val="Estilo2"/>
        <w:outlineLvl w:val="1"/>
      </w:pPr>
    </w:p>
    <w:p w:rsidR="007825F5" w:rsidRDefault="007825F5" w:rsidP="007825F5">
      <w:pPr>
        <w:pStyle w:val="Estilo2"/>
        <w:outlineLvl w:val="1"/>
      </w:pPr>
    </w:p>
    <w:p w:rsidR="007825F5" w:rsidRDefault="007825F5" w:rsidP="007825F5">
      <w:pPr>
        <w:pStyle w:val="Estilo2"/>
        <w:outlineLvl w:val="1"/>
      </w:pPr>
      <w:bookmarkStart w:id="14" w:name="_Toc460575913"/>
      <w:r>
        <w:t>Configuraç</w:t>
      </w:r>
      <w:r w:rsidR="005F01F4">
        <w:t>ões</w:t>
      </w:r>
      <w:bookmarkEnd w:id="14"/>
    </w:p>
    <w:p w:rsidR="005F01F4" w:rsidRDefault="005F01F4" w:rsidP="007825F5">
      <w:pPr>
        <w:pStyle w:val="Estilo2"/>
        <w:outlineLvl w:val="1"/>
      </w:pPr>
    </w:p>
    <w:p w:rsidR="00AD0361" w:rsidRPr="006F0118" w:rsidRDefault="00D40B30" w:rsidP="00AD0361">
      <w:pPr>
        <w:pStyle w:val="Estilo3"/>
        <w:outlineLvl w:val="2"/>
        <w:rPr>
          <w:sz w:val="44"/>
          <w:szCs w:val="44"/>
        </w:rPr>
      </w:pPr>
      <w:bookmarkStart w:id="15" w:name="_Toc460575914"/>
      <w:r w:rsidRPr="006F0118">
        <w:rPr>
          <w:sz w:val="44"/>
          <w:szCs w:val="44"/>
        </w:rPr>
        <w:t>Dados p</w:t>
      </w:r>
      <w:r w:rsidR="00AD0361" w:rsidRPr="006F0118">
        <w:rPr>
          <w:sz w:val="44"/>
          <w:szCs w:val="44"/>
        </w:rPr>
        <w:t>essoais</w:t>
      </w:r>
      <w:bookmarkEnd w:id="15"/>
    </w:p>
    <w:p w:rsidR="00AD0361" w:rsidRPr="006F0118" w:rsidRDefault="00AD0361" w:rsidP="00AD0361">
      <w:pPr>
        <w:pStyle w:val="Estilo3"/>
        <w:outlineLvl w:val="2"/>
        <w:rPr>
          <w:sz w:val="44"/>
          <w:szCs w:val="44"/>
        </w:rPr>
      </w:pPr>
      <w:bookmarkStart w:id="16" w:name="_Toc460575915"/>
      <w:r w:rsidRPr="006F0118">
        <w:rPr>
          <w:sz w:val="44"/>
          <w:szCs w:val="44"/>
        </w:rPr>
        <w:t>Áreas de atuação</w:t>
      </w:r>
      <w:bookmarkEnd w:id="16"/>
    </w:p>
    <w:p w:rsidR="00AD0361" w:rsidRPr="006F0118" w:rsidRDefault="00AD0361" w:rsidP="00AD0361">
      <w:pPr>
        <w:pStyle w:val="Estilo3"/>
        <w:outlineLvl w:val="2"/>
        <w:rPr>
          <w:sz w:val="44"/>
          <w:szCs w:val="44"/>
        </w:rPr>
      </w:pPr>
      <w:bookmarkStart w:id="17" w:name="_Toc460575916"/>
      <w:r w:rsidRPr="006F0118">
        <w:rPr>
          <w:sz w:val="44"/>
          <w:szCs w:val="44"/>
        </w:rPr>
        <w:t>Áreas de interesse</w:t>
      </w:r>
      <w:bookmarkEnd w:id="17"/>
    </w:p>
    <w:p w:rsidR="007825F5" w:rsidRDefault="007825F5" w:rsidP="007825F5">
      <w:pPr>
        <w:pStyle w:val="Estilo1"/>
        <w:outlineLvl w:val="0"/>
      </w:pPr>
    </w:p>
    <w:p w:rsidR="007825F5" w:rsidRDefault="007825F5" w:rsidP="00FD007B">
      <w:pPr>
        <w:pStyle w:val="Estilo2"/>
        <w:outlineLvl w:val="1"/>
      </w:pPr>
    </w:p>
    <w:p w:rsidR="007825F5" w:rsidRPr="00FD007B" w:rsidRDefault="007825F5" w:rsidP="005F01F4">
      <w:pPr>
        <w:pStyle w:val="Estilo1"/>
        <w:outlineLvl w:val="0"/>
      </w:pPr>
      <w:bookmarkStart w:id="18" w:name="_Toc460575917"/>
      <w:r>
        <w:t>Suporte</w:t>
      </w:r>
      <w:bookmarkEnd w:id="18"/>
      <w:r>
        <w:t xml:space="preserve"> </w:t>
      </w:r>
    </w:p>
    <w:sectPr w:rsidR="007825F5" w:rsidRPr="00FD007B">
      <w:headerReference w:type="even" r:id="rId19"/>
      <w:headerReference w:type="default" r:id="rId20"/>
      <w:footerReference w:type="even" r:id="rId21"/>
      <w:footerReference w:type="default" r:id="rId22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6C07" w:rsidRDefault="00026C07">
      <w:pPr>
        <w:spacing w:after="0" w:line="240" w:lineRule="auto"/>
      </w:pPr>
      <w:r>
        <w:separator/>
      </w:r>
    </w:p>
  </w:endnote>
  <w:endnote w:type="continuationSeparator" w:id="0">
    <w:p w:rsidR="00026C07" w:rsidRDefault="00026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D7C" w:rsidRDefault="000F5D7C"/>
  <w:p w:rsidR="000F5D7C" w:rsidRDefault="007A785B">
    <w:pPr>
      <w:pStyle w:val="RodapPar"/>
    </w:pPr>
    <w:r>
      <w:t xml:space="preserve">Página </w:t>
    </w:r>
    <w:r>
      <w:fldChar w:fldCharType="begin"/>
    </w:r>
    <w:r>
      <w:instrText>PAGE   \* MERGEFORMAT</w:instrText>
    </w:r>
    <w:r>
      <w:fldChar w:fldCharType="separate"/>
    </w:r>
    <w:r w:rsidR="006B282F" w:rsidRPr="006B282F">
      <w:rPr>
        <w:noProof/>
        <w:sz w:val="24"/>
        <w:szCs w:val="24"/>
      </w:rPr>
      <w:t>2</w:t>
    </w:r>
    <w:r>
      <w:rPr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D7C" w:rsidRDefault="000F5D7C"/>
  <w:p w:rsidR="000F5D7C" w:rsidRDefault="007A785B">
    <w:pPr>
      <w:pStyle w:val="Rodapmpar"/>
    </w:pPr>
    <w:r>
      <w:t xml:space="preserve">Página </w:t>
    </w:r>
    <w:r>
      <w:fldChar w:fldCharType="begin"/>
    </w:r>
    <w:r>
      <w:instrText>PAGE   \* MERGEFORMAT</w:instrText>
    </w:r>
    <w:r>
      <w:fldChar w:fldCharType="separate"/>
    </w:r>
    <w:r w:rsidR="006B282F" w:rsidRPr="006B282F">
      <w:rPr>
        <w:noProof/>
        <w:sz w:val="24"/>
        <w:szCs w:val="24"/>
      </w:rPr>
      <w:t>3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6C07" w:rsidRDefault="00026C07">
      <w:pPr>
        <w:spacing w:after="0" w:line="240" w:lineRule="auto"/>
      </w:pPr>
      <w:r>
        <w:separator/>
      </w:r>
    </w:p>
  </w:footnote>
  <w:footnote w:type="continuationSeparator" w:id="0">
    <w:p w:rsidR="00026C07" w:rsidRDefault="00026C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D7C" w:rsidRDefault="00026C07">
    <w:pPr>
      <w:pStyle w:val="CabealhoPar"/>
    </w:pPr>
    <w:sdt>
      <w:sdtPr>
        <w:alias w:val="Título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821B5">
          <w:t>Manual do Usuário</w:t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D7C" w:rsidRDefault="00026C07">
    <w:pPr>
      <w:pStyle w:val="Cabealhompar"/>
    </w:pPr>
    <w:sdt>
      <w:sdtPr>
        <w:alias w:val="Título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821B5">
          <w:t>Manual do Usuário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Commarcadore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Commarcadore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Commarcadore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Commarcadore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AB17A9B"/>
    <w:multiLevelType w:val="multilevel"/>
    <w:tmpl w:val="0409001D"/>
    <w:styleLink w:val="EstilodeListaMediano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C880799"/>
    <w:multiLevelType w:val="hybridMultilevel"/>
    <w:tmpl w:val="B7F49C8A"/>
    <w:lvl w:ilvl="0" w:tplc="557000B0">
      <w:start w:val="1"/>
      <w:numFmt w:val="bullet"/>
      <w:pStyle w:val="Commarcadore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5"/>
  </w:num>
  <w:num w:numId="12">
    <w:abstractNumId w:val="6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5"/>
  </w:num>
  <w:num w:numId="18">
    <w:abstractNumId w:val="6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3"/>
  <w:removeDateAndTime/>
  <w:attachedTemplate r:id="rId1"/>
  <w:defaultTabStop w:val="720"/>
  <w:hyphenationZone w:val="420"/>
  <w:evenAndOddHeaders/>
  <w:drawingGridHorizontalSpacing w:val="11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07B"/>
    <w:rsid w:val="00026C07"/>
    <w:rsid w:val="000F5D7C"/>
    <w:rsid w:val="00140414"/>
    <w:rsid w:val="001A02F9"/>
    <w:rsid w:val="001B2023"/>
    <w:rsid w:val="00274B99"/>
    <w:rsid w:val="002B0CE8"/>
    <w:rsid w:val="00355581"/>
    <w:rsid w:val="00482924"/>
    <w:rsid w:val="004A7C56"/>
    <w:rsid w:val="00525538"/>
    <w:rsid w:val="00532BCF"/>
    <w:rsid w:val="005579E7"/>
    <w:rsid w:val="0056584F"/>
    <w:rsid w:val="005F01F4"/>
    <w:rsid w:val="0060181D"/>
    <w:rsid w:val="006A1845"/>
    <w:rsid w:val="006B282F"/>
    <w:rsid w:val="006F0118"/>
    <w:rsid w:val="00755277"/>
    <w:rsid w:val="007825F5"/>
    <w:rsid w:val="007A785B"/>
    <w:rsid w:val="007B3E63"/>
    <w:rsid w:val="007E1083"/>
    <w:rsid w:val="008138D1"/>
    <w:rsid w:val="00836DFC"/>
    <w:rsid w:val="00881A20"/>
    <w:rsid w:val="008821B5"/>
    <w:rsid w:val="008C3B55"/>
    <w:rsid w:val="008D0BB3"/>
    <w:rsid w:val="008E589E"/>
    <w:rsid w:val="0093625A"/>
    <w:rsid w:val="009D7284"/>
    <w:rsid w:val="00A11101"/>
    <w:rsid w:val="00A41EB6"/>
    <w:rsid w:val="00AD0361"/>
    <w:rsid w:val="00AD47D8"/>
    <w:rsid w:val="00AF3A18"/>
    <w:rsid w:val="00B37A46"/>
    <w:rsid w:val="00B83371"/>
    <w:rsid w:val="00BB6E51"/>
    <w:rsid w:val="00BB766C"/>
    <w:rsid w:val="00BC3C26"/>
    <w:rsid w:val="00BD07F7"/>
    <w:rsid w:val="00CC682F"/>
    <w:rsid w:val="00D40B30"/>
    <w:rsid w:val="00D5530F"/>
    <w:rsid w:val="00E946A2"/>
    <w:rsid w:val="00F858A9"/>
    <w:rsid w:val="00FC086A"/>
    <w:rsid w:val="00FD007B"/>
    <w:rsid w:val="00FE0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7E12F8D-913C-43F6-ACC5-F31F94A05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="Times New Roman"/>
        <w:kern w:val="24"/>
        <w:sz w:val="23"/>
        <w:lang w:val="pt-BR" w:eastAsia="pt-BR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80" w:line="264" w:lineRule="auto"/>
    </w:pPr>
  </w:style>
  <w:style w:type="paragraph" w:styleId="Ttulo1">
    <w:name w:val="heading 1"/>
    <w:basedOn w:val="Normal"/>
    <w:next w:val="Normal"/>
    <w:link w:val="Ttulo1Char"/>
    <w:uiPriority w:val="9"/>
    <w:unhideWhenUsed/>
    <w:qFormat/>
    <w:pPr>
      <w:spacing w:before="300" w:after="80" w:line="240" w:lineRule="auto"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spacing w:before="240" w:after="80"/>
      <w:outlineLvl w:val="1"/>
    </w:pPr>
    <w:rPr>
      <w:b/>
      <w:color w:val="94B6D2" w:themeColor="accent1"/>
      <w:spacing w:val="20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spacing w:after="0"/>
      <w:outlineLvl w:val="5"/>
    </w:pPr>
    <w:rPr>
      <w:b/>
      <w:color w:val="DD8047" w:themeColor="accent2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spacing w:after="0"/>
      <w:outlineLvl w:val="6"/>
    </w:pPr>
    <w:rPr>
      <w:smallCaps/>
      <w:color w:val="000000" w:themeColor="text1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hAnsiTheme="majorHAnsi" w:cs="Times New Roman"/>
      <w:caps/>
      <w:color w:val="775F55" w:themeColor="text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cs="Times New Roman"/>
      <w:b/>
      <w:color w:val="94B6D2" w:themeColor="accent1"/>
      <w:spacing w:val="20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Pr>
      <w:rFonts w:cs="Times New Roman"/>
      <w:b/>
      <w:color w:val="000000" w:themeColor="text1"/>
      <w:spacing w:val="10"/>
      <w:sz w:val="23"/>
      <w:szCs w:val="23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cs="Times New Roman"/>
      <w:sz w:val="23"/>
      <w:szCs w:val="23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cs="Times New Roman"/>
      <w:sz w:val="23"/>
      <w:szCs w:val="23"/>
    </w:rPr>
  </w:style>
  <w:style w:type="paragraph" w:styleId="CitaoIntensa">
    <w:name w:val="Intense Quote"/>
    <w:basedOn w:val="Normal"/>
    <w:link w:val="CitaoIntensaChar"/>
    <w:uiPriority w:val="30"/>
    <w:qFormat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rFonts w:cs="Times New Roman"/>
      <w:b/>
      <w:color w:val="DD8047" w:themeColor="accent2"/>
      <w:sz w:val="23"/>
      <w:szCs w:val="23"/>
      <w:shd w:val="clear" w:color="auto" w:fill="FFFFFF" w:themeFill="background1"/>
    </w:rPr>
  </w:style>
  <w:style w:type="paragraph" w:styleId="Subttulo">
    <w:name w:val="Subtitle"/>
    <w:basedOn w:val="Normal"/>
    <w:link w:val="SubttuloChar"/>
    <w:uiPriority w:val="11"/>
    <w:qFormat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Pr>
      <w:rFonts w:asciiTheme="majorHAnsi" w:hAnsiTheme="majorHAnsi" w:cs="Times New Roman"/>
      <w:b/>
      <w:caps/>
      <w:color w:val="DD8047" w:themeColor="accent2"/>
      <w:spacing w:val="50"/>
      <w:sz w:val="24"/>
    </w:rPr>
  </w:style>
  <w:style w:type="paragraph" w:styleId="Ttulo">
    <w:name w:val="Title"/>
    <w:basedOn w:val="Normal"/>
    <w:link w:val="TtuloChar"/>
    <w:uiPriority w:val="10"/>
    <w:qFormat/>
    <w:pPr>
      <w:spacing w:after="0" w:line="240" w:lineRule="auto"/>
    </w:pPr>
    <w:rPr>
      <w:color w:val="775F55" w:themeColor="text2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Pr>
      <w:rFonts w:cs="Times New Roman"/>
      <w:color w:val="775F55" w:themeColor="text2"/>
      <w:sz w:val="72"/>
      <w:szCs w:val="72"/>
    </w:rPr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character" w:styleId="TtulodoLivro">
    <w:name w:val="Book Title"/>
    <w:basedOn w:val="Fontepargpadro"/>
    <w:uiPriority w:val="33"/>
    <w:qFormat/>
    <w:rPr>
      <w:rFonts w:asciiTheme="minorHAnsi" w:hAnsiTheme="minorHAnsi" w:cs="Times New Roman"/>
      <w:i/>
      <w:color w:val="775F55" w:themeColor="text2"/>
      <w:sz w:val="23"/>
      <w:szCs w:val="23"/>
    </w:rPr>
  </w:style>
  <w:style w:type="paragraph" w:styleId="Legenda">
    <w:name w:val="caption"/>
    <w:basedOn w:val="Normal"/>
    <w:next w:val="Normal"/>
    <w:uiPriority w:val="35"/>
    <w:unhideWhenUsed/>
    <w:rPr>
      <w:b/>
      <w:bCs/>
      <w:caps/>
      <w:sz w:val="16"/>
      <w:szCs w:val="16"/>
    </w:rPr>
  </w:style>
  <w:style w:type="character" w:styleId="nfase">
    <w:name w:val="Emphasis"/>
    <w:uiPriority w:val="20"/>
    <w:qFormat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cs="Times New Roman"/>
      <w:caps/>
      <w:spacing w:val="14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cs="Times New Roman"/>
      <w:b/>
      <w:color w:val="775F55" w:themeColor="text2"/>
      <w:spacing w:val="10"/>
      <w:sz w:val="23"/>
      <w:szCs w:val="23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cs="Times New Roman"/>
      <w:b/>
      <w:color w:val="DD8047" w:themeColor="accent2"/>
      <w:spacing w:val="10"/>
      <w:sz w:val="23"/>
      <w:szCs w:val="23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cs="Times New Roman"/>
      <w:smallCaps/>
      <w:color w:val="000000" w:themeColor="text1"/>
      <w:spacing w:val="10"/>
      <w:sz w:val="23"/>
      <w:szCs w:val="23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cs="Times New Roman"/>
      <w:b/>
      <w:i/>
      <w:color w:val="94B6D2" w:themeColor="accent1"/>
      <w:spacing w:val="10"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cs="Times New Roman"/>
      <w:b/>
      <w:caps/>
      <w:color w:val="A5AB81" w:themeColor="accent3"/>
      <w:spacing w:val="40"/>
      <w:sz w:val="20"/>
      <w:szCs w:val="20"/>
    </w:rPr>
  </w:style>
  <w:style w:type="character" w:styleId="Hyperlink">
    <w:name w:val="Hyperlink"/>
    <w:basedOn w:val="Fontepargpadro"/>
    <w:uiPriority w:val="99"/>
    <w:unhideWhenUsed/>
    <w:rPr>
      <w:color w:val="F7B615" w:themeColor="hyperlink"/>
      <w:u w:val="single"/>
    </w:rPr>
  </w:style>
  <w:style w:type="character" w:styleId="nfaseIntensa">
    <w:name w:val="Intense Emphasis"/>
    <w:basedOn w:val="Fontepargpadro"/>
    <w:uiPriority w:val="21"/>
    <w:qFormat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RefernciaIntensa">
    <w:name w:val="Intense Reference"/>
    <w:basedOn w:val="Fontepargpadro"/>
    <w:uiPriority w:val="32"/>
    <w:qFormat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20"/>
      <w:u w:val="single" w:color="94B6D2" w:themeColor="accent1"/>
      <w:bdr w:val="none" w:sz="0" w:space="0" w:color="auto"/>
    </w:rPr>
  </w:style>
  <w:style w:type="paragraph" w:styleId="Lista">
    <w:name w:val="List"/>
    <w:basedOn w:val="Normal"/>
    <w:uiPriority w:val="99"/>
    <w:semiHidden/>
    <w:unhideWhenUsed/>
    <w:pPr>
      <w:ind w:left="360" w:hanging="360"/>
    </w:pPr>
  </w:style>
  <w:style w:type="paragraph" w:styleId="Lista2">
    <w:name w:val="List 2"/>
    <w:basedOn w:val="Normal"/>
    <w:uiPriority w:val="99"/>
    <w:semiHidden/>
    <w:unhideWhenUsed/>
    <w:pPr>
      <w:ind w:left="720" w:hanging="360"/>
    </w:pPr>
  </w:style>
  <w:style w:type="paragraph" w:styleId="Commarcadores">
    <w:name w:val="List Bullet"/>
    <w:basedOn w:val="Normal"/>
    <w:uiPriority w:val="36"/>
    <w:unhideWhenUsed/>
    <w:qFormat/>
    <w:pPr>
      <w:numPr>
        <w:numId w:val="18"/>
      </w:numPr>
    </w:pPr>
    <w:rPr>
      <w:sz w:val="24"/>
    </w:rPr>
  </w:style>
  <w:style w:type="paragraph" w:styleId="Commarcadores2">
    <w:name w:val="List Bullet 2"/>
    <w:basedOn w:val="Normal"/>
    <w:uiPriority w:val="36"/>
    <w:unhideWhenUsed/>
    <w:qFormat/>
    <w:pPr>
      <w:numPr>
        <w:numId w:val="19"/>
      </w:numPr>
    </w:pPr>
    <w:rPr>
      <w:color w:val="94B6D2" w:themeColor="accent1"/>
    </w:rPr>
  </w:style>
  <w:style w:type="paragraph" w:styleId="Commarcadores3">
    <w:name w:val="List Bullet 3"/>
    <w:basedOn w:val="Normal"/>
    <w:uiPriority w:val="36"/>
    <w:unhideWhenUsed/>
    <w:qFormat/>
    <w:pPr>
      <w:numPr>
        <w:numId w:val="20"/>
      </w:numPr>
    </w:pPr>
    <w:rPr>
      <w:color w:val="DD8047" w:themeColor="accent2"/>
    </w:rPr>
  </w:style>
  <w:style w:type="paragraph" w:styleId="Commarcadores4">
    <w:name w:val="List Bullet 4"/>
    <w:basedOn w:val="Normal"/>
    <w:uiPriority w:val="36"/>
    <w:unhideWhenUsed/>
    <w:qFormat/>
    <w:pPr>
      <w:numPr>
        <w:numId w:val="21"/>
      </w:numPr>
    </w:pPr>
    <w:rPr>
      <w:caps/>
      <w:spacing w:val="4"/>
    </w:rPr>
  </w:style>
  <w:style w:type="paragraph" w:styleId="Commarcadores5">
    <w:name w:val="List Bullet 5"/>
    <w:basedOn w:val="Normal"/>
    <w:uiPriority w:val="36"/>
    <w:unhideWhenUsed/>
    <w:qFormat/>
    <w:pPr>
      <w:numPr>
        <w:numId w:val="22"/>
      </w:numPr>
    </w:pPr>
  </w:style>
  <w:style w:type="paragraph" w:styleId="PargrafodaLista">
    <w:name w:val="List Paragraph"/>
    <w:basedOn w:val="Normal"/>
    <w:uiPriority w:val="34"/>
    <w:unhideWhenUsed/>
    <w:qFormat/>
    <w:pPr>
      <w:ind w:left="720"/>
      <w:contextualSpacing/>
    </w:pPr>
  </w:style>
  <w:style w:type="numbering" w:customStyle="1" w:styleId="EstilodeListaMediano">
    <w:name w:val="Estilo de Lista Mediano"/>
    <w:uiPriority w:val="99"/>
    <w:pPr>
      <w:numPr>
        <w:numId w:val="11"/>
      </w:numPr>
    </w:pPr>
  </w:style>
  <w:style w:type="paragraph" w:styleId="SemEspaamento">
    <w:name w:val="No Spacing"/>
    <w:basedOn w:val="Normal"/>
    <w:uiPriority w:val="99"/>
    <w:qFormat/>
    <w:pPr>
      <w:spacing w:after="0" w:line="240" w:lineRule="auto"/>
    </w:pPr>
  </w:style>
  <w:style w:type="character" w:styleId="TextodoEspaoReservado">
    <w:name w:val="Placeholder Text"/>
    <w:basedOn w:val="Fontepargpadro"/>
    <w:uiPriority w:val="99"/>
    <w:unhideWhenUsed/>
    <w:rPr>
      <w:color w:val="808080"/>
    </w:rPr>
  </w:style>
  <w:style w:type="paragraph" w:styleId="Citao">
    <w:name w:val="Quote"/>
    <w:basedOn w:val="Normal"/>
    <w:link w:val="CitaoChar"/>
    <w:uiPriority w:val="29"/>
    <w:qFormat/>
    <w:rPr>
      <w:i/>
      <w:smallCaps/>
      <w:color w:val="775F55" w:themeColor="text2"/>
      <w:spacing w:val="6"/>
    </w:rPr>
  </w:style>
  <w:style w:type="character" w:customStyle="1" w:styleId="CitaoChar">
    <w:name w:val="Citação Char"/>
    <w:basedOn w:val="Fontepargpadro"/>
    <w:link w:val="Citao"/>
    <w:uiPriority w:val="29"/>
    <w:rPr>
      <w:rFonts w:cs="Times New Roman"/>
      <w:i/>
      <w:smallCaps/>
      <w:color w:val="775F55" w:themeColor="text2"/>
      <w:spacing w:val="6"/>
      <w:sz w:val="23"/>
      <w:szCs w:val="23"/>
    </w:rPr>
  </w:style>
  <w:style w:type="character" w:styleId="Forte">
    <w:name w:val="Strong"/>
    <w:uiPriority w:val="22"/>
    <w:qFormat/>
    <w:rPr>
      <w:rFonts w:asciiTheme="minorHAnsi" w:hAnsiTheme="minorHAnsi"/>
      <w:b/>
      <w:color w:val="DD8047" w:themeColor="accent2"/>
    </w:rPr>
  </w:style>
  <w:style w:type="character" w:styleId="nfaseSutil">
    <w:name w:val="Subtle Emphasis"/>
    <w:basedOn w:val="Fontepargpadro"/>
    <w:uiPriority w:val="19"/>
    <w:qFormat/>
    <w:rPr>
      <w:rFonts w:asciiTheme="minorHAnsi" w:hAnsiTheme="minorHAnsi"/>
      <w:i/>
      <w:sz w:val="23"/>
    </w:rPr>
  </w:style>
  <w:style w:type="character" w:styleId="RefernciaSutil">
    <w:name w:val="Subtle Reference"/>
    <w:basedOn w:val="Fontepargpadro"/>
    <w:uiPriority w:val="31"/>
    <w:qFormat/>
    <w:rPr>
      <w:rFonts w:asciiTheme="minorHAnsi" w:hAnsiTheme="minorHAnsi"/>
      <w:b/>
      <w:i/>
      <w:color w:val="775F55" w:themeColor="text2"/>
      <w:sz w:val="23"/>
    </w:rPr>
  </w:style>
  <w:style w:type="table" w:styleId="Tabelacomgrade">
    <w:name w:val="Table Grid"/>
    <w:basedOn w:val="Tabelanormal"/>
    <w:uiPriority w:val="1"/>
    <w:pPr>
      <w:spacing w:after="0" w:line="240" w:lineRule="auto"/>
    </w:pPr>
    <w:rPr>
      <w:rFonts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autoridad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Sumrio1">
    <w:name w:val="toc 1"/>
    <w:basedOn w:val="Normal"/>
    <w:next w:val="Normal"/>
    <w:autoRedefine/>
    <w:uiPriority w:val="39"/>
    <w:unhideWhenUsed/>
    <w:rsid w:val="001A02F9"/>
    <w:pPr>
      <w:tabs>
        <w:tab w:val="right" w:leader="dot" w:pos="8630"/>
        <w:tab w:val="right" w:pos="11465"/>
      </w:tabs>
      <w:spacing w:before="180" w:after="40" w:line="240" w:lineRule="auto"/>
    </w:pPr>
    <w:rPr>
      <w:b/>
      <w:caps/>
      <w:color w:val="775F55" w:themeColor="text2"/>
    </w:rPr>
  </w:style>
  <w:style w:type="paragraph" w:styleId="Sumrio2">
    <w:name w:val="toc 2"/>
    <w:basedOn w:val="Normal"/>
    <w:next w:val="Normal"/>
    <w:autoRedefine/>
    <w:uiPriority w:val="39"/>
    <w:unhideWhenUsed/>
    <w:pPr>
      <w:tabs>
        <w:tab w:val="right" w:leader="dot" w:pos="8630"/>
      </w:tabs>
      <w:spacing w:after="40" w:line="240" w:lineRule="auto"/>
      <w:ind w:left="144"/>
    </w:pPr>
  </w:style>
  <w:style w:type="paragraph" w:styleId="Sumrio3">
    <w:name w:val="toc 3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88"/>
    </w:pPr>
  </w:style>
  <w:style w:type="paragraph" w:styleId="Sumrio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</w:style>
  <w:style w:type="paragraph" w:styleId="Sumrio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</w:style>
  <w:style w:type="paragraph" w:styleId="Sumrio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</w:style>
  <w:style w:type="paragraph" w:styleId="Sumrio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</w:style>
  <w:style w:type="paragraph" w:styleId="Sumrio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</w:style>
  <w:style w:type="paragraph" w:styleId="Sumrio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</w:style>
  <w:style w:type="paragraph" w:customStyle="1" w:styleId="Categoria">
    <w:name w:val="Categoria"/>
    <w:basedOn w:val="Normal"/>
    <w:uiPriority w:val="49"/>
    <w:pPr>
      <w:spacing w:after="0"/>
    </w:pPr>
    <w:rPr>
      <w:b/>
      <w:sz w:val="24"/>
      <w:szCs w:val="24"/>
    </w:rPr>
  </w:style>
  <w:style w:type="paragraph" w:customStyle="1" w:styleId="NomedaEmpresa">
    <w:name w:val="Nome da Empresa"/>
    <w:basedOn w:val="Normal"/>
    <w:uiPriority w:val="49"/>
    <w:pPr>
      <w:spacing w:after="0"/>
    </w:pPr>
    <w:rPr>
      <w:rFonts w:cstheme="minorBidi"/>
      <w:sz w:val="36"/>
      <w:szCs w:val="36"/>
    </w:rPr>
  </w:style>
  <w:style w:type="paragraph" w:customStyle="1" w:styleId="RodapPar">
    <w:name w:val="Rodapé Par"/>
    <w:basedOn w:val="Normal"/>
    <w:unhideWhenUsed/>
    <w:qFormat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Rodapmpar">
    <w:name w:val="Rodapé Ímpar"/>
    <w:basedOn w:val="Normal"/>
    <w:unhideWhenUsed/>
    <w:qFormat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customStyle="1" w:styleId="CabealhoPar">
    <w:name w:val="Cabeçalho Par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0"/>
    </w:rPr>
  </w:style>
  <w:style w:type="paragraph" w:customStyle="1" w:styleId="Cabealhompar">
    <w:name w:val="Cabeçalho Ímpar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</w:rPr>
  </w:style>
  <w:style w:type="paragraph" w:customStyle="1" w:styleId="SemEspaamento1">
    <w:name w:val="Sem Espaçamento1"/>
    <w:basedOn w:val="Normal"/>
    <w:qFormat/>
    <w:pPr>
      <w:framePr w:wrap="auto" w:hAnchor="page" w:xAlign="center" w:yAlign="top"/>
      <w:spacing w:after="0" w:line="240" w:lineRule="auto"/>
      <w:suppressOverlap/>
    </w:pPr>
    <w:rPr>
      <w:szCs w:val="120"/>
    </w:rPr>
  </w:style>
  <w:style w:type="paragraph" w:customStyle="1" w:styleId="Estilo1">
    <w:name w:val="Estilo1"/>
    <w:basedOn w:val="Ttulo"/>
    <w:link w:val="Estilo1Char"/>
    <w:qFormat/>
    <w:rsid w:val="00FD007B"/>
  </w:style>
  <w:style w:type="paragraph" w:styleId="CabealhodoSumrio">
    <w:name w:val="TOC Heading"/>
    <w:basedOn w:val="Ttulo1"/>
    <w:next w:val="Normal"/>
    <w:uiPriority w:val="39"/>
    <w:unhideWhenUsed/>
    <w:qFormat/>
    <w:rsid w:val="00FD007B"/>
    <w:pPr>
      <w:keepNext/>
      <w:keepLines/>
      <w:spacing w:before="240" w:after="0" w:line="259" w:lineRule="auto"/>
      <w:outlineLvl w:val="9"/>
    </w:pPr>
    <w:rPr>
      <w:rFonts w:eastAsiaTheme="majorEastAsia" w:cstheme="majorBidi"/>
      <w:caps w:val="0"/>
      <w:color w:val="548AB7" w:themeColor="accent1" w:themeShade="BF"/>
      <w:kern w:val="0"/>
      <w14:ligatures w14:val="none"/>
    </w:rPr>
  </w:style>
  <w:style w:type="character" w:customStyle="1" w:styleId="Estilo1Char">
    <w:name w:val="Estilo1 Char"/>
    <w:basedOn w:val="TtuloChar"/>
    <w:link w:val="Estilo1"/>
    <w:rsid w:val="00FD007B"/>
    <w:rPr>
      <w:rFonts w:cs="Times New Roman"/>
      <w:color w:val="775F55" w:themeColor="text2"/>
      <w:sz w:val="72"/>
      <w:szCs w:val="72"/>
    </w:rPr>
  </w:style>
  <w:style w:type="paragraph" w:customStyle="1" w:styleId="Estilo2">
    <w:name w:val="Estilo2"/>
    <w:basedOn w:val="Estilo1"/>
    <w:link w:val="Estilo2Char"/>
    <w:qFormat/>
    <w:rsid w:val="00FD007B"/>
    <w:pPr>
      <w:outlineLvl w:val="0"/>
    </w:pPr>
    <w:rPr>
      <w:sz w:val="60"/>
    </w:rPr>
  </w:style>
  <w:style w:type="paragraph" w:customStyle="1" w:styleId="Estilo3">
    <w:name w:val="Estilo3"/>
    <w:basedOn w:val="Estilo2"/>
    <w:link w:val="Estilo3Char"/>
    <w:qFormat/>
    <w:rsid w:val="007825F5"/>
    <w:pPr>
      <w:outlineLvl w:val="1"/>
    </w:pPr>
    <w:rPr>
      <w:sz w:val="50"/>
    </w:rPr>
  </w:style>
  <w:style w:type="character" w:customStyle="1" w:styleId="Estilo2Char">
    <w:name w:val="Estilo2 Char"/>
    <w:basedOn w:val="Estilo1Char"/>
    <w:link w:val="Estilo2"/>
    <w:rsid w:val="00FD007B"/>
    <w:rPr>
      <w:rFonts w:cs="Times New Roman"/>
      <w:color w:val="775F55" w:themeColor="text2"/>
      <w:sz w:val="60"/>
      <w:szCs w:val="72"/>
    </w:rPr>
  </w:style>
  <w:style w:type="character" w:customStyle="1" w:styleId="Estilo3Char">
    <w:name w:val="Estilo3 Char"/>
    <w:basedOn w:val="Estilo2Char"/>
    <w:link w:val="Estilo3"/>
    <w:rsid w:val="007825F5"/>
    <w:rPr>
      <w:rFonts w:cs="Times New Roman"/>
      <w:color w:val="775F55" w:themeColor="text2"/>
      <w:sz w:val="50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eni\AppData\Roaming\Microsoft\Templates\Relat&#243;rio%20(tema%20Median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4A6A8A97B2B414898C1FCDEA5A2402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6B48F0A-F7B1-4CFE-AF9E-21E30058453B}"/>
      </w:docPartPr>
      <w:docPartBody>
        <w:p w:rsidR="00B76F4A" w:rsidRDefault="00C60503">
          <w:pPr>
            <w:pStyle w:val="A4A6A8A97B2B414898C1FCDEA5A24025"/>
          </w:pPr>
          <w:r>
            <w:rPr>
              <w:rFonts w:asciiTheme="majorHAnsi" w:eastAsiaTheme="majorEastAsia" w:hAnsiTheme="majorHAnsi" w:cstheme="majorBidi"/>
              <w:caps/>
              <w:color w:val="44546A" w:themeColor="text2"/>
              <w:sz w:val="110"/>
              <w:szCs w:val="110"/>
            </w:rPr>
            <w:t>[Digite o 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503"/>
    <w:rsid w:val="00155530"/>
    <w:rsid w:val="00193697"/>
    <w:rsid w:val="002A13BA"/>
    <w:rsid w:val="006B538B"/>
    <w:rsid w:val="00B76F4A"/>
    <w:rsid w:val="00C54B4E"/>
    <w:rsid w:val="00C60503"/>
    <w:rsid w:val="00F15706"/>
    <w:rsid w:val="00F3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unhideWhenUsed/>
    <w:qFormat/>
    <w:pPr>
      <w:spacing w:before="300" w:after="80" w:line="240" w:lineRule="auto"/>
      <w:outlineLvl w:val="0"/>
    </w:pPr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spacing w:before="240" w:after="80" w:line="264" w:lineRule="auto"/>
      <w:outlineLvl w:val="1"/>
    </w:pPr>
    <w:rPr>
      <w:rFonts w:eastAsiaTheme="minorHAnsi" w:cs="Times New Roman"/>
      <w:b/>
      <w:color w:val="5B9BD5" w:themeColor="accent1"/>
      <w:spacing w:val="20"/>
      <w:kern w:val="24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spacing w:before="240" w:after="60" w:line="264" w:lineRule="auto"/>
      <w:outlineLvl w:val="2"/>
    </w:pPr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4A6A8A97B2B414898C1FCDEA5A24025">
    <w:name w:val="A4A6A8A97B2B414898C1FCDEA5A24025"/>
  </w:style>
  <w:style w:type="paragraph" w:customStyle="1" w:styleId="A2DCBB5627CF422FB08472A57B825AEB">
    <w:name w:val="A2DCBB5627CF422FB08472A57B825AEB"/>
  </w:style>
  <w:style w:type="paragraph" w:customStyle="1" w:styleId="C2EC09229914485CAB29BD46BBE11F0F">
    <w:name w:val="C2EC09229914485CAB29BD46BBE11F0F"/>
  </w:style>
  <w:style w:type="paragraph" w:customStyle="1" w:styleId="28542C1B079248FB9B742BF1868FB88D">
    <w:name w:val="28542C1B079248FB9B742BF1868FB88D"/>
  </w:style>
  <w:style w:type="paragraph" w:customStyle="1" w:styleId="11DFD15EDE0349CC876340FCD91053A3">
    <w:name w:val="11DFD15EDE0349CC876340FCD91053A3"/>
  </w:style>
  <w:style w:type="paragraph" w:customStyle="1" w:styleId="8F66146E1FF54127BF496E5F1FEE4069">
    <w:name w:val="8F66146E1FF54127BF496E5F1FEE4069"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eastAsiaTheme="minorHAnsi" w:cs="Times New Roman"/>
      <w:b/>
      <w:color w:val="5B9BD5" w:themeColor="accent1"/>
      <w:spacing w:val="20"/>
      <w:kern w:val="24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paragraph" w:styleId="CitaoIntensa">
    <w:name w:val="Intense Quote"/>
    <w:basedOn w:val="Normal"/>
    <w:link w:val="CitaoIntensaChar"/>
    <w:uiPriority w:val="30"/>
    <w:qFormat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rFonts w:eastAsiaTheme="minorHAnsi" w:cs="Times New Roman"/>
      <w:b/>
      <w:color w:val="ED7D31" w:themeColor="accent2"/>
      <w:kern w:val="24"/>
      <w:sz w:val="23"/>
      <w:szCs w:val="23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rFonts w:eastAsiaTheme="minorHAnsi" w:cs="Times New Roman"/>
      <w:b/>
      <w:color w:val="ED7D31" w:themeColor="accent2"/>
      <w:kern w:val="24"/>
      <w:sz w:val="23"/>
      <w:szCs w:val="23"/>
      <w:shd w:val="clear" w:color="auto" w:fill="FFFFFF" w:themeFill="background1"/>
    </w:rPr>
  </w:style>
  <w:style w:type="paragraph" w:customStyle="1" w:styleId="437EDF7E04C6413E9643392814765CB9">
    <w:name w:val="437EDF7E04C6413E9643392814765CB9"/>
  </w:style>
  <w:style w:type="paragraph" w:customStyle="1" w:styleId="2A702243C09F4065955AB51DBD5B8BFE">
    <w:name w:val="2A702243C09F4065955AB51DBD5B8BFE"/>
    <w:rsid w:val="00B76F4A"/>
  </w:style>
  <w:style w:type="paragraph" w:customStyle="1" w:styleId="EB59B50DA6AA44A0BD33A0D7C53D2F65">
    <w:name w:val="EB59B50DA6AA44A0BD33A0D7C53D2F65"/>
    <w:rsid w:val="00B76F4A"/>
  </w:style>
  <w:style w:type="paragraph" w:customStyle="1" w:styleId="4674D047A7E148DDBEB0DD4DB9E19446">
    <w:name w:val="4674D047A7E148DDBEB0DD4DB9E19446"/>
    <w:rsid w:val="00B76F4A"/>
  </w:style>
  <w:style w:type="paragraph" w:customStyle="1" w:styleId="EEA57F1103BA4203A143A0E3E252C4C0">
    <w:name w:val="EEA57F1103BA4203A143A0E3E252C4C0"/>
    <w:rsid w:val="00B76F4A"/>
  </w:style>
  <w:style w:type="paragraph" w:customStyle="1" w:styleId="A671496A6ECF42F1B481C7FA9530AE5D">
    <w:name w:val="A671496A6ECF42F1B481C7FA9530AE5D"/>
    <w:rsid w:val="002A13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0.jpeg"/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D242DE-FD3E-4AF6-B22B-0478C246FE4F}">
  <ds:schemaRefs>
    <ds:schemaRef ds:uri="http://schemas.microsoft.com/office/2009/outspace/metadata"/>
  </ds:schemaRefs>
</ds:datastoreItem>
</file>

<file path=customXml/itemProps2.xml><?xml version="1.0" encoding="utf-8"?>
<ds:datastoreItem xmlns:ds="http://schemas.openxmlformats.org/officeDocument/2006/customXml" ds:itemID="{6D10E943-9264-438A-9E29-151406D9292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5DD4EA2-A70C-44A9-8799-95189B3B5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(tema Mediano)</Template>
  <TotalTime>491</TotalTime>
  <Pages>7</Pages>
  <Words>862</Words>
  <Characters>4655</Characters>
  <Application>Microsoft Office Word</Application>
  <DocSecurity>0</DocSecurity>
  <Lines>38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do Usuário</vt:lpstr>
      <vt:lpstr/>
    </vt:vector>
  </TitlesOfParts>
  <Company/>
  <LinksUpToDate>false</LinksUpToDate>
  <CharactersWithSpaces>5506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do Usuário</dc:title>
  <dc:creator>Breno Martins</dc:creator>
  <cp:keywords/>
  <cp:lastModifiedBy>User</cp:lastModifiedBy>
  <cp:revision>32</cp:revision>
  <dcterms:created xsi:type="dcterms:W3CDTF">2016-08-30T12:10:00Z</dcterms:created>
  <dcterms:modified xsi:type="dcterms:W3CDTF">2016-09-02T14:01:00Z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TC017730709991</vt:lpwstr>
  </property>
</Properties>
</file>